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D5DA" w14:textId="65D0B616" w:rsidR="006501FF" w:rsidRPr="00202AFD" w:rsidRDefault="00202AFD" w:rsidP="00202AFD">
      <w:pPr>
        <w:pStyle w:val="NormalWeb"/>
        <w:rPr>
          <w:rFonts w:ascii="Roboto" w:eastAsia="Calibri" w:hAnsi="Roboto" w:cs="Calibri"/>
          <w:sz w:val="22"/>
          <w:szCs w:val="22"/>
        </w:rPr>
      </w:pPr>
      <w:r w:rsidRPr="00202AFD">
        <w:rPr>
          <w:rFonts w:ascii="Roboto" w:eastAsia="Calibri" w:hAnsi="Roboto" w:cs="Calibri"/>
          <w:b/>
          <w:bCs/>
          <w:sz w:val="22"/>
          <w:szCs w:val="22"/>
        </w:rPr>
        <w:t>Instructions:</w:t>
      </w:r>
      <w:r w:rsidRPr="00202AFD">
        <w:rPr>
          <w:rFonts w:ascii="Roboto" w:eastAsia="Calibri" w:hAnsi="Roboto" w:cs="Calibri"/>
          <w:sz w:val="22"/>
          <w:szCs w:val="22"/>
        </w:rPr>
        <w:t xml:space="preserve"> Fill in the fields of this project charter with the information provided in the lab scenario. Click into the column and begin typing to enter information.</w:t>
      </w:r>
    </w:p>
    <w:tbl>
      <w:tblPr>
        <w:tblW w:w="1007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00" w:firstRow="0" w:lastRow="0" w:firstColumn="0" w:lastColumn="0" w:noHBand="0" w:noVBand="1"/>
      </w:tblPr>
      <w:tblGrid>
        <w:gridCol w:w="2335"/>
        <w:gridCol w:w="7740"/>
      </w:tblGrid>
      <w:tr w:rsidR="003460E6" w:rsidRPr="00262306" w14:paraId="7DA9F83B" w14:textId="77777777" w:rsidTr="008C35D8">
        <w:trPr>
          <w:trHeight w:val="448"/>
          <w:tblHeader/>
        </w:trPr>
        <w:tc>
          <w:tcPr>
            <w:tcW w:w="2335" w:type="dxa"/>
            <w:tcBorders>
              <w:top w:val="single" w:sz="4" w:space="0" w:color="4472C4"/>
              <w:left w:val="single" w:sz="4" w:space="0" w:color="51BFFC"/>
              <w:bottom w:val="single" w:sz="4" w:space="0" w:color="51BFFC"/>
              <w:right w:val="single" w:sz="4" w:space="0" w:color="4472C4"/>
            </w:tcBorders>
            <w:shd w:val="clear" w:color="auto" w:fill="00416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2AAC1" w14:textId="6DF74067" w:rsidR="003460E6" w:rsidRPr="0085303D" w:rsidRDefault="00C96E90" w:rsidP="003460E6">
            <w:pPr>
              <w:spacing w:after="0" w:line="240" w:lineRule="auto"/>
              <w:jc w:val="center"/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Charter Item</w:t>
            </w:r>
          </w:p>
        </w:tc>
        <w:tc>
          <w:tcPr>
            <w:tcW w:w="7740" w:type="dxa"/>
            <w:tcBorders>
              <w:top w:val="single" w:sz="4" w:space="0" w:color="4472C4"/>
              <w:left w:val="single" w:sz="4" w:space="0" w:color="4472C4"/>
              <w:bottom w:val="single" w:sz="4" w:space="0" w:color="51BFFC"/>
              <w:right w:val="single" w:sz="4" w:space="0" w:color="4472C4"/>
            </w:tcBorders>
            <w:shd w:val="clear" w:color="auto" w:fill="004162"/>
            <w:vAlign w:val="center"/>
          </w:tcPr>
          <w:p w14:paraId="457D942A" w14:textId="704BFCF8" w:rsidR="003460E6" w:rsidRDefault="00C96E90" w:rsidP="003460E6">
            <w:pPr>
              <w:spacing w:after="0" w:line="240" w:lineRule="auto"/>
              <w:jc w:val="center"/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Comments</w:t>
            </w:r>
          </w:p>
        </w:tc>
      </w:tr>
      <w:tr w:rsidR="008554AB" w:rsidRPr="00A25902" w14:paraId="6E6C9A1F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4DBA0" w14:textId="0A30DE3D" w:rsidR="008554AB" w:rsidRPr="008554AB" w:rsidRDefault="008554AB" w:rsidP="00CE1452">
            <w:pPr>
              <w:pStyle w:val="NormalWeb"/>
              <w:jc w:val="center"/>
              <w:rPr>
                <w:rFonts w:ascii="Roboto" w:eastAsia="Calibri" w:hAnsi="Roboto" w:cs="Calibri"/>
                <w:sz w:val="22"/>
                <w:szCs w:val="22"/>
              </w:rPr>
            </w:pPr>
            <w:r w:rsidRPr="008554AB">
              <w:rPr>
                <w:rFonts w:ascii="Roboto" w:eastAsia="Calibri" w:hAnsi="Roboto" w:cs="Calibri"/>
                <w:sz w:val="22"/>
                <w:szCs w:val="22"/>
              </w:rPr>
              <w:t>Project Name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5B8A946A" w14:textId="7967A6A9" w:rsidR="008554AB" w:rsidRPr="0048175A" w:rsidRDefault="0048175A" w:rsidP="00517030">
            <w:pPr>
              <w:pStyle w:val="ListParagraph"/>
              <w:spacing w:after="0"/>
              <w:ind w:left="418"/>
              <w:rPr>
                <w:b/>
                <w:bCs/>
              </w:rPr>
            </w:pPr>
            <w:r>
              <w:rPr>
                <w:rFonts w:ascii="Roboto" w:hAnsi="Roboto"/>
                <w:b/>
                <w:bCs/>
                <w:sz w:val="22"/>
                <w:szCs w:val="22"/>
              </w:rPr>
              <w:t xml:space="preserve">Develop </w:t>
            </w:r>
            <w:r w:rsidR="00517030" w:rsidRPr="0048175A">
              <w:rPr>
                <w:rFonts w:ascii="Roboto" w:hAnsi="Roboto"/>
                <w:b/>
                <w:bCs/>
                <w:sz w:val="22"/>
                <w:szCs w:val="22"/>
              </w:rPr>
              <w:t xml:space="preserve">New Hire Orientation </w:t>
            </w:r>
            <w:r>
              <w:rPr>
                <w:rFonts w:ascii="Roboto" w:hAnsi="Roboto"/>
                <w:b/>
                <w:bCs/>
                <w:sz w:val="22"/>
                <w:szCs w:val="22"/>
              </w:rPr>
              <w:t>P</w:t>
            </w:r>
            <w:r w:rsidR="00517030" w:rsidRPr="0048175A">
              <w:rPr>
                <w:rFonts w:ascii="Roboto" w:hAnsi="Roboto"/>
                <w:b/>
                <w:bCs/>
                <w:sz w:val="22"/>
                <w:szCs w:val="22"/>
              </w:rPr>
              <w:t>rogram</w:t>
            </w:r>
          </w:p>
        </w:tc>
      </w:tr>
      <w:tr w:rsidR="008554AB" w:rsidRPr="00A25902" w14:paraId="267DCAD5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17B84" w14:textId="0FCA867B" w:rsidR="008554AB" w:rsidRPr="005132E4" w:rsidRDefault="008554AB" w:rsidP="00CE1452">
            <w:pPr>
              <w:pStyle w:val="NormalWeb"/>
              <w:jc w:val="center"/>
              <w:rPr>
                <w:rFonts w:ascii="Roboto" w:eastAsia="Calibri" w:hAnsi="Roboto" w:cs="Calibri"/>
                <w:sz w:val="22"/>
                <w:szCs w:val="22"/>
              </w:rPr>
            </w:pPr>
            <w:r w:rsidRPr="008554AB">
              <w:rPr>
                <w:rFonts w:ascii="Roboto" w:eastAsia="Calibri" w:hAnsi="Roboto" w:cs="Calibri"/>
                <w:sz w:val="22"/>
                <w:szCs w:val="22"/>
              </w:rPr>
              <w:t>Project Goal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3EFD0A1B" w14:textId="77777777" w:rsidR="0048175A" w:rsidRDefault="0048175A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  <w:p w14:paraId="2CD46E43" w14:textId="77777777" w:rsidR="008554AB" w:rsidRDefault="00842972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sz w:val="22"/>
                <w:szCs w:val="22"/>
              </w:rPr>
              <w:t>Design, develop, and implement a comprehensive New Hire Orientation Program that improves employee onboarding, increases engagement, enhances organizational support, and reduces early employee attrition by preparing and executing the inaugural orientation event on June 1-2.</w:t>
            </w:r>
          </w:p>
          <w:p w14:paraId="51CC524A" w14:textId="00C920D4" w:rsidR="0048175A" w:rsidRPr="005132E4" w:rsidRDefault="0048175A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</w:tc>
      </w:tr>
      <w:tr w:rsidR="008554AB" w:rsidRPr="00A25902" w14:paraId="2814C4CF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B2113" w14:textId="010D6228" w:rsidR="00CE1452" w:rsidRPr="00F01033" w:rsidRDefault="008554AB" w:rsidP="00CE1452">
            <w:pPr>
              <w:pStyle w:val="NormalWeb"/>
              <w:jc w:val="center"/>
              <w:rPr>
                <w:rFonts w:ascii="Roboto" w:eastAsia="Calibri" w:hAnsi="Roboto" w:cs="Calibri"/>
                <w:sz w:val="22"/>
                <w:szCs w:val="22"/>
              </w:rPr>
            </w:pPr>
            <w:r w:rsidRPr="008554AB">
              <w:rPr>
                <w:rFonts w:ascii="Roboto" w:eastAsia="Calibri" w:hAnsi="Roboto" w:cs="Calibri"/>
                <w:sz w:val="22"/>
                <w:szCs w:val="22"/>
              </w:rPr>
              <w:t>Project Value Proposition and Benefits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5879D189" w14:textId="77777777" w:rsidR="0048175A" w:rsidRDefault="0048175A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  <w:p w14:paraId="748F4A70" w14:textId="18719550" w:rsidR="00842972" w:rsidRDefault="00842972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sz w:val="22"/>
                <w:szCs w:val="22"/>
              </w:rPr>
              <w:t>The program will</w:t>
            </w:r>
            <w:r>
              <w:rPr>
                <w:rFonts w:ascii="Roboto" w:hAnsi="Roboto"/>
                <w:sz w:val="22"/>
                <w:szCs w:val="22"/>
              </w:rPr>
              <w:t>:</w:t>
            </w:r>
          </w:p>
          <w:p w14:paraId="085B5BF0" w14:textId="418E4384" w:rsidR="00842972" w:rsidRDefault="00842972" w:rsidP="0048175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I</w:t>
            </w:r>
            <w:r w:rsidRPr="00842972">
              <w:rPr>
                <w:rFonts w:ascii="Roboto" w:hAnsi="Roboto"/>
                <w:sz w:val="22"/>
                <w:szCs w:val="22"/>
              </w:rPr>
              <w:t>mprove the new employee experience</w:t>
            </w:r>
          </w:p>
          <w:p w14:paraId="1A826836" w14:textId="77777777" w:rsidR="00842972" w:rsidRDefault="00842972" w:rsidP="0048175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I</w:t>
            </w:r>
            <w:r w:rsidRPr="00842972">
              <w:rPr>
                <w:rFonts w:ascii="Roboto" w:hAnsi="Roboto"/>
                <w:sz w:val="22"/>
                <w:szCs w:val="22"/>
              </w:rPr>
              <w:t>ncrease employee retention</w:t>
            </w:r>
          </w:p>
          <w:p w14:paraId="30215A29" w14:textId="77777777" w:rsidR="00842972" w:rsidRDefault="00842972" w:rsidP="0048175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S</w:t>
            </w:r>
            <w:r w:rsidRPr="00842972">
              <w:rPr>
                <w:rFonts w:ascii="Roboto" w:hAnsi="Roboto"/>
                <w:sz w:val="22"/>
                <w:szCs w:val="22"/>
              </w:rPr>
              <w:t>trengthen corporate culture</w:t>
            </w:r>
          </w:p>
          <w:p w14:paraId="1B146C53" w14:textId="77777777" w:rsidR="00842972" w:rsidRDefault="00842972" w:rsidP="0048175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I</w:t>
            </w:r>
            <w:r w:rsidRPr="00842972">
              <w:rPr>
                <w:rFonts w:ascii="Roboto" w:hAnsi="Roboto"/>
                <w:sz w:val="22"/>
                <w:szCs w:val="22"/>
              </w:rPr>
              <w:t>mprove engagement with company benefits and resources</w:t>
            </w:r>
          </w:p>
          <w:p w14:paraId="65ED63EB" w14:textId="77777777" w:rsidR="00842972" w:rsidRDefault="00842972" w:rsidP="0048175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R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educe recruitment replacement costs. </w:t>
            </w:r>
          </w:p>
          <w:p w14:paraId="465C7C57" w14:textId="77777777" w:rsidR="00842972" w:rsidRDefault="00842972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  <w:p w14:paraId="52FF5581" w14:textId="722468E7" w:rsidR="008554AB" w:rsidRDefault="00842972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sz w:val="22"/>
                <w:szCs w:val="22"/>
              </w:rPr>
              <w:t xml:space="preserve">Innovations Inc. </w:t>
            </w:r>
            <w:r w:rsidR="0048175A">
              <w:rPr>
                <w:rFonts w:ascii="Roboto" w:hAnsi="Roboto"/>
                <w:sz w:val="22"/>
                <w:szCs w:val="22"/>
              </w:rPr>
              <w:t xml:space="preserve">currently </w:t>
            </w:r>
            <w:r w:rsidRPr="00842972">
              <w:rPr>
                <w:rFonts w:ascii="Roboto" w:hAnsi="Roboto"/>
                <w:sz w:val="22"/>
                <w:szCs w:val="22"/>
              </w:rPr>
              <w:t>spends approximately $6,000 to recruit each new employee, reducing turnover during the first 45 days can generate significant cost savings.</w:t>
            </w:r>
          </w:p>
          <w:p w14:paraId="6B90AB9E" w14:textId="5F1F1459" w:rsidR="00842972" w:rsidRPr="00F01033" w:rsidRDefault="00842972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</w:tc>
      </w:tr>
      <w:tr w:rsidR="008554AB" w:rsidRPr="00A25902" w14:paraId="50A15F69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F0F24" w14:textId="7AA457F3" w:rsidR="008554AB" w:rsidRPr="00166CA7" w:rsidRDefault="008554AB" w:rsidP="00CE1452">
            <w:pPr>
              <w:pStyle w:val="NormalWeb"/>
              <w:ind w:left="64"/>
              <w:jc w:val="center"/>
              <w:rPr>
                <w:rFonts w:ascii="Roboto" w:eastAsia="Calibri" w:hAnsi="Roboto" w:cs="Calibri"/>
                <w:sz w:val="22"/>
                <w:szCs w:val="22"/>
              </w:rPr>
            </w:pPr>
            <w:r w:rsidRPr="008554AB">
              <w:rPr>
                <w:rFonts w:ascii="Roboto" w:eastAsia="Calibri" w:hAnsi="Roboto" w:cs="Calibri"/>
                <w:sz w:val="22"/>
                <w:szCs w:val="22"/>
              </w:rPr>
              <w:t>Problem or Opportunity Statement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6F48C6CB" w14:textId="77777777" w:rsidR="00842972" w:rsidRDefault="00842972" w:rsidP="00842972">
            <w:pPr>
              <w:spacing w:after="0" w:line="240" w:lineRule="auto"/>
              <w:rPr>
                <w:rFonts w:ascii="Roboto" w:hAnsi="Roboto"/>
                <w:sz w:val="22"/>
                <w:szCs w:val="22"/>
              </w:rPr>
            </w:pPr>
          </w:p>
          <w:p w14:paraId="42E3FC07" w14:textId="44D30A8E" w:rsidR="00842972" w:rsidRDefault="00842972" w:rsidP="00842972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I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nnovations Inc. has experienced increasing employee attrition. HR analysis indicates approximately 4% of employees leave within their first week of employment and 20% leave within 45 days. </w:t>
            </w:r>
          </w:p>
          <w:p w14:paraId="5A8F5D4E" w14:textId="77777777" w:rsidR="00842972" w:rsidRDefault="00842972" w:rsidP="00842972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  <w:p w14:paraId="59010219" w14:textId="6FFE4367" w:rsidR="00842972" w:rsidRPr="00842972" w:rsidRDefault="00842972" w:rsidP="00842972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sz w:val="22"/>
                <w:szCs w:val="22"/>
              </w:rPr>
              <w:t>Exit surveys identify ineffective orientation and lack of corporate support as primary causes. The project creates an opportunity to improve retention</w:t>
            </w:r>
            <w:r w:rsidR="0048175A">
              <w:rPr>
                <w:rFonts w:ascii="Roboto" w:hAnsi="Roboto"/>
                <w:sz w:val="22"/>
                <w:szCs w:val="22"/>
              </w:rPr>
              <w:t xml:space="preserve"> of current employees and new hires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through a structured onboarding program.</w:t>
            </w:r>
          </w:p>
          <w:p w14:paraId="0584BF09" w14:textId="1DEEE6E3" w:rsidR="008554AB" w:rsidRPr="008554AB" w:rsidRDefault="008554AB" w:rsidP="008554AB">
            <w:pPr>
              <w:spacing w:after="0" w:line="240" w:lineRule="auto"/>
              <w:rPr>
                <w:rFonts w:ascii="Roboto" w:hAnsi="Roboto"/>
                <w:sz w:val="22"/>
                <w:szCs w:val="22"/>
              </w:rPr>
            </w:pPr>
          </w:p>
        </w:tc>
      </w:tr>
      <w:tr w:rsidR="008554AB" w:rsidRPr="00A25902" w14:paraId="48125621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62040" w14:textId="0DCEFFB7" w:rsidR="008554AB" w:rsidRPr="00D41337" w:rsidRDefault="008554AB" w:rsidP="00CE1452">
            <w:pPr>
              <w:pStyle w:val="NormalWeb"/>
              <w:ind w:left="64"/>
              <w:jc w:val="center"/>
              <w:rPr>
                <w:rFonts w:ascii="Roboto" w:eastAsia="Calibri" w:hAnsi="Roboto" w:cs="Calibri"/>
                <w:sz w:val="22"/>
                <w:szCs w:val="22"/>
              </w:rPr>
            </w:pPr>
            <w:r w:rsidRPr="008554AB">
              <w:rPr>
                <w:rFonts w:ascii="Roboto" w:eastAsia="Calibri" w:hAnsi="Roboto" w:cs="Calibri"/>
                <w:sz w:val="22"/>
                <w:szCs w:val="22"/>
              </w:rPr>
              <w:t>Project Schedule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5FCC89E5" w14:textId="77777777" w:rsid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b/>
                <w:bCs/>
                <w:sz w:val="22"/>
                <w:szCs w:val="22"/>
              </w:rPr>
            </w:pPr>
          </w:p>
          <w:p w14:paraId="7F370775" w14:textId="542F912D" w:rsidR="00842972" w:rsidRP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b/>
                <w:bCs/>
                <w:sz w:val="22"/>
                <w:szCs w:val="22"/>
              </w:rPr>
              <w:t>Project Start: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February 15</w:t>
            </w:r>
            <w:r w:rsidRPr="00842972">
              <w:rPr>
                <w:rFonts w:ascii="Roboto" w:hAnsi="Roboto"/>
                <w:sz w:val="22"/>
                <w:szCs w:val="22"/>
              </w:rPr>
              <w:br/>
            </w:r>
            <w:r w:rsidRPr="00842972">
              <w:rPr>
                <w:rFonts w:ascii="Roboto" w:hAnsi="Roboto"/>
                <w:b/>
                <w:bCs/>
                <w:sz w:val="22"/>
                <w:szCs w:val="22"/>
              </w:rPr>
              <w:t>Planning &amp; Development: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February 15 </w:t>
            </w:r>
            <w:r w:rsidR="0048175A">
              <w:rPr>
                <w:rFonts w:ascii="Roboto" w:hAnsi="Roboto"/>
                <w:sz w:val="22"/>
                <w:szCs w:val="22"/>
              </w:rPr>
              <w:t>to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May 31</w:t>
            </w:r>
            <w:r w:rsidRPr="00842972">
              <w:rPr>
                <w:rFonts w:ascii="Roboto" w:hAnsi="Roboto"/>
                <w:sz w:val="22"/>
                <w:szCs w:val="22"/>
              </w:rPr>
              <w:br/>
            </w:r>
            <w:r w:rsidRPr="00842972">
              <w:rPr>
                <w:rFonts w:ascii="Roboto" w:hAnsi="Roboto"/>
                <w:b/>
                <w:bCs/>
                <w:sz w:val="22"/>
                <w:szCs w:val="22"/>
              </w:rPr>
              <w:t>Orientation Event: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June 1-2</w:t>
            </w:r>
            <w:r w:rsidRPr="00842972">
              <w:rPr>
                <w:rFonts w:ascii="Roboto" w:hAnsi="Roboto"/>
                <w:sz w:val="22"/>
                <w:szCs w:val="22"/>
              </w:rPr>
              <w:br/>
            </w:r>
            <w:r w:rsidRPr="00842972">
              <w:rPr>
                <w:rFonts w:ascii="Roboto" w:hAnsi="Roboto"/>
                <w:b/>
                <w:bCs/>
                <w:sz w:val="22"/>
                <w:szCs w:val="22"/>
              </w:rPr>
              <w:t>Project Closure: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Complete all follow-up activities by June 20</w:t>
            </w:r>
            <w:r w:rsidRPr="00842972">
              <w:rPr>
                <w:rFonts w:ascii="Roboto" w:hAnsi="Roboto"/>
                <w:sz w:val="22"/>
                <w:szCs w:val="22"/>
              </w:rPr>
              <w:br/>
            </w:r>
            <w:r w:rsidRPr="00842972">
              <w:rPr>
                <w:rFonts w:ascii="Roboto" w:hAnsi="Roboto"/>
                <w:b/>
                <w:bCs/>
                <w:sz w:val="22"/>
                <w:szCs w:val="22"/>
              </w:rPr>
              <w:t>Duration: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Approximately 18 weeks total, including closure activities.</w:t>
            </w:r>
          </w:p>
          <w:p w14:paraId="06A020AE" w14:textId="682C5DBD" w:rsidR="008554AB" w:rsidRPr="00D41337" w:rsidRDefault="008554AB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</w:tc>
      </w:tr>
      <w:tr w:rsidR="008554AB" w:rsidRPr="00A25902" w14:paraId="1B4D7A70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F129A" w14:textId="5934BB76" w:rsidR="008554AB" w:rsidRPr="006F6233" w:rsidRDefault="008554AB" w:rsidP="00CE1452">
            <w:pPr>
              <w:pStyle w:val="NormalWeb"/>
              <w:ind w:left="64"/>
              <w:jc w:val="center"/>
              <w:rPr>
                <w:rFonts w:ascii="Roboto" w:eastAsia="Calibri" w:hAnsi="Roboto" w:cs="Calibri"/>
                <w:sz w:val="22"/>
                <w:szCs w:val="22"/>
              </w:rPr>
            </w:pPr>
            <w:r w:rsidRPr="008554AB">
              <w:rPr>
                <w:rFonts w:ascii="Roboto" w:eastAsia="Calibri" w:hAnsi="Roboto" w:cs="Calibri"/>
                <w:sz w:val="22"/>
                <w:szCs w:val="22"/>
              </w:rPr>
              <w:t>Project Manager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3CC2B13B" w14:textId="77777777" w:rsid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b/>
                <w:bCs/>
                <w:sz w:val="22"/>
                <w:szCs w:val="22"/>
              </w:rPr>
            </w:pPr>
          </w:p>
          <w:p w14:paraId="6A996F3E" w14:textId="5CBF94F7" w:rsidR="008554AB" w:rsidRP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b/>
                <w:bCs/>
                <w:sz w:val="22"/>
                <w:szCs w:val="22"/>
              </w:rPr>
              <w:t>Gloria Fisher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(20 hours per week)</w:t>
            </w:r>
          </w:p>
        </w:tc>
      </w:tr>
      <w:tr w:rsidR="008554AB" w:rsidRPr="00A25902" w14:paraId="21F43B2E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8F12BA" w14:textId="50920E94" w:rsidR="008554AB" w:rsidRPr="008554AB" w:rsidRDefault="008554AB" w:rsidP="00CE1452">
            <w:pPr>
              <w:spacing w:line="240" w:lineRule="auto"/>
              <w:jc w:val="center"/>
              <w:rPr>
                <w:rFonts w:ascii="Roboto" w:hAnsi="Roboto"/>
                <w:sz w:val="22"/>
                <w:szCs w:val="22"/>
              </w:rPr>
            </w:pPr>
            <w:r w:rsidRPr="008554AB">
              <w:rPr>
                <w:rFonts w:ascii="Roboto" w:hAnsi="Roboto"/>
                <w:sz w:val="22"/>
                <w:szCs w:val="22"/>
              </w:rPr>
              <w:t>Approval</w:t>
            </w:r>
          </w:p>
          <w:p w14:paraId="2EA41E1C" w14:textId="58CE3A31" w:rsidR="008554AB" w:rsidRPr="008554AB" w:rsidRDefault="008554AB" w:rsidP="00CE1452">
            <w:pPr>
              <w:pStyle w:val="NormalWeb"/>
              <w:ind w:left="64"/>
              <w:jc w:val="center"/>
              <w:rPr>
                <w:rFonts w:ascii="Roboto" w:eastAsia="Calibri" w:hAnsi="Roboto" w:cs="Calibri"/>
                <w:sz w:val="22"/>
                <w:szCs w:val="22"/>
              </w:rPr>
            </w:pPr>
            <w:r w:rsidRPr="008554AB">
              <w:rPr>
                <w:rFonts w:ascii="Roboto" w:eastAsia="Calibri" w:hAnsi="Roboto" w:cs="Calibri"/>
                <w:sz w:val="22"/>
                <w:szCs w:val="22"/>
              </w:rPr>
              <w:t>Authority/Sponsor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37780D22" w14:textId="77777777" w:rsidR="00842972" w:rsidRP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b/>
                <w:bCs/>
                <w:sz w:val="22"/>
                <w:szCs w:val="22"/>
              </w:rPr>
              <w:t>Marcus Wilson, Head of HR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(Project Sponsor, available 2 hours per week)</w:t>
            </w:r>
          </w:p>
          <w:p w14:paraId="6923EAD1" w14:textId="77777777" w:rsidR="008554AB" w:rsidRPr="00C142A2" w:rsidRDefault="008554AB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</w:tc>
      </w:tr>
      <w:tr w:rsidR="008554AB" w:rsidRPr="00A25902" w14:paraId="1B9A2781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F0BDD" w14:textId="03EA3AE9" w:rsidR="008554AB" w:rsidRPr="008554AB" w:rsidRDefault="008554AB" w:rsidP="00CE1452">
            <w:pPr>
              <w:spacing w:line="240" w:lineRule="auto"/>
              <w:jc w:val="center"/>
              <w:rPr>
                <w:rFonts w:ascii="Roboto" w:hAnsi="Roboto"/>
                <w:sz w:val="22"/>
                <w:szCs w:val="22"/>
              </w:rPr>
            </w:pPr>
            <w:r w:rsidRPr="008554AB">
              <w:rPr>
                <w:rFonts w:ascii="Roboto" w:hAnsi="Roboto"/>
                <w:sz w:val="22"/>
                <w:szCs w:val="22"/>
              </w:rPr>
              <w:lastRenderedPageBreak/>
              <w:t>Assumptions or Constraints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509AD87D" w14:textId="77777777" w:rsid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b/>
                <w:bCs/>
                <w:sz w:val="22"/>
                <w:szCs w:val="22"/>
              </w:rPr>
            </w:pPr>
          </w:p>
          <w:p w14:paraId="670FB50F" w14:textId="77777777" w:rsid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b/>
                <w:bCs/>
                <w:sz w:val="22"/>
                <w:szCs w:val="22"/>
              </w:rPr>
              <w:t>Assumptions: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</w:t>
            </w:r>
          </w:p>
          <w:p w14:paraId="68348B19" w14:textId="19638780" w:rsidR="00842972" w:rsidRDefault="00842972" w:rsidP="0048175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sz w:val="22"/>
                <w:szCs w:val="22"/>
              </w:rPr>
              <w:t>Approximately 12 new hires and 8 company participants will attend</w:t>
            </w:r>
            <w:r w:rsidR="0048175A">
              <w:rPr>
                <w:rFonts w:ascii="Roboto" w:hAnsi="Roboto"/>
                <w:sz w:val="22"/>
                <w:szCs w:val="22"/>
              </w:rPr>
              <w:t xml:space="preserve"> the </w:t>
            </w:r>
            <w:r w:rsidRPr="00842972">
              <w:rPr>
                <w:rFonts w:ascii="Roboto" w:hAnsi="Roboto"/>
                <w:sz w:val="22"/>
                <w:szCs w:val="22"/>
              </w:rPr>
              <w:t>quarterly orientations</w:t>
            </w:r>
          </w:p>
          <w:p w14:paraId="213C7AA6" w14:textId="475E978E" w:rsidR="00842972" w:rsidRDefault="00842972" w:rsidP="0048175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C</w:t>
            </w:r>
            <w:r w:rsidRPr="00842972">
              <w:rPr>
                <w:rFonts w:ascii="Roboto" w:hAnsi="Roboto"/>
                <w:sz w:val="22"/>
                <w:szCs w:val="22"/>
              </w:rPr>
              <w:t>onference room will be available</w:t>
            </w:r>
            <w:r w:rsidR="0048175A">
              <w:rPr>
                <w:rFonts w:ascii="Roboto" w:hAnsi="Roboto"/>
                <w:sz w:val="22"/>
                <w:szCs w:val="22"/>
              </w:rPr>
              <w:t xml:space="preserve"> for the June 1</w:t>
            </w:r>
            <w:r w:rsidR="0048175A" w:rsidRPr="0048175A">
              <w:rPr>
                <w:rFonts w:ascii="Roboto" w:hAnsi="Roboto"/>
                <w:sz w:val="22"/>
                <w:szCs w:val="22"/>
                <w:vertAlign w:val="superscript"/>
              </w:rPr>
              <w:t>st</w:t>
            </w:r>
            <w:r w:rsidR="0048175A">
              <w:rPr>
                <w:rFonts w:ascii="Roboto" w:hAnsi="Roboto"/>
                <w:sz w:val="22"/>
                <w:szCs w:val="22"/>
              </w:rPr>
              <w:t xml:space="preserve"> event</w:t>
            </w:r>
          </w:p>
          <w:p w14:paraId="6C0331EB" w14:textId="15C2A2F2" w:rsidR="00842972" w:rsidRDefault="00842972" w:rsidP="0048175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S</w:t>
            </w:r>
            <w:r w:rsidRPr="00842972">
              <w:rPr>
                <w:rFonts w:ascii="Roboto" w:hAnsi="Roboto"/>
                <w:sz w:val="22"/>
                <w:szCs w:val="22"/>
              </w:rPr>
              <w:t>takeholders will provide required support</w:t>
            </w:r>
            <w:r w:rsidR="0048175A">
              <w:rPr>
                <w:rFonts w:ascii="Roboto" w:hAnsi="Roboto"/>
                <w:sz w:val="22"/>
                <w:szCs w:val="22"/>
              </w:rPr>
              <w:t xml:space="preserve"> for the program</w:t>
            </w:r>
          </w:p>
          <w:p w14:paraId="52EFA863" w14:textId="77777777" w:rsidR="0048175A" w:rsidRDefault="00842972" w:rsidP="0048175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F</w:t>
            </w:r>
            <w:r w:rsidRPr="00842972">
              <w:rPr>
                <w:rFonts w:ascii="Roboto" w:hAnsi="Roboto"/>
                <w:sz w:val="22"/>
                <w:szCs w:val="22"/>
              </w:rPr>
              <w:t>unding will be approved as needed</w:t>
            </w:r>
            <w:r w:rsidR="0048175A">
              <w:rPr>
                <w:rFonts w:ascii="Roboto" w:hAnsi="Roboto"/>
                <w:sz w:val="22"/>
                <w:szCs w:val="22"/>
              </w:rPr>
              <w:t xml:space="preserve"> for the project implementation</w:t>
            </w:r>
          </w:p>
          <w:p w14:paraId="36C56BD9" w14:textId="3351EBE7" w:rsidR="00842972" w:rsidRPr="0048175A" w:rsidRDefault="0048175A" w:rsidP="0048175A">
            <w:p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b/>
                <w:bCs/>
                <w:sz w:val="22"/>
                <w:szCs w:val="22"/>
              </w:rPr>
              <w:t xml:space="preserve">        </w:t>
            </w:r>
            <w:r w:rsidR="00842972" w:rsidRPr="0048175A">
              <w:rPr>
                <w:rFonts w:ascii="Roboto" w:hAnsi="Roboto"/>
                <w:b/>
                <w:bCs/>
                <w:sz w:val="22"/>
                <w:szCs w:val="22"/>
              </w:rPr>
              <w:t>Constraints:</w:t>
            </w:r>
            <w:r w:rsidR="00842972" w:rsidRPr="0048175A">
              <w:rPr>
                <w:rFonts w:ascii="Roboto" w:hAnsi="Roboto"/>
                <w:sz w:val="22"/>
                <w:szCs w:val="22"/>
              </w:rPr>
              <w:t xml:space="preserve"> </w:t>
            </w:r>
          </w:p>
          <w:p w14:paraId="1359D4B1" w14:textId="77777777" w:rsidR="00842972" w:rsidRDefault="00842972" w:rsidP="0048175A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sz w:val="22"/>
                <w:szCs w:val="22"/>
              </w:rPr>
              <w:t>June 1-2 orientation date is fixed and cannot change</w:t>
            </w:r>
          </w:p>
          <w:p w14:paraId="3FF113A6" w14:textId="77777777" w:rsidR="0048175A" w:rsidRDefault="00842972" w:rsidP="0048175A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P</w:t>
            </w:r>
            <w:r w:rsidRPr="00842972">
              <w:rPr>
                <w:rFonts w:ascii="Roboto" w:hAnsi="Roboto"/>
                <w:sz w:val="22"/>
                <w:szCs w:val="22"/>
              </w:rPr>
              <w:t>rogram must be fully developed within approximately 14 weeks</w:t>
            </w:r>
            <w:r w:rsidR="0048175A">
              <w:rPr>
                <w:rFonts w:ascii="Roboto" w:hAnsi="Roboto"/>
                <w:sz w:val="22"/>
                <w:szCs w:val="22"/>
              </w:rPr>
              <w:t>.</w:t>
            </w:r>
          </w:p>
          <w:p w14:paraId="6F4727E0" w14:textId="77777777" w:rsidR="0048175A" w:rsidRDefault="00842972" w:rsidP="0048175A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C</w:t>
            </w:r>
            <w:r w:rsidRPr="00842972">
              <w:rPr>
                <w:rFonts w:ascii="Roboto" w:hAnsi="Roboto"/>
                <w:sz w:val="22"/>
                <w:szCs w:val="22"/>
              </w:rPr>
              <w:t>onference room reservations must be completed 15 days prior to use</w:t>
            </w:r>
            <w:r>
              <w:rPr>
                <w:rFonts w:ascii="Roboto" w:hAnsi="Roboto"/>
                <w:sz w:val="22"/>
                <w:szCs w:val="22"/>
              </w:rPr>
              <w:t xml:space="preserve">. </w:t>
            </w:r>
          </w:p>
          <w:p w14:paraId="42443B1E" w14:textId="1E8BABB6" w:rsidR="00842972" w:rsidRPr="00842972" w:rsidRDefault="00842972" w:rsidP="0048175A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P</w:t>
            </w:r>
            <w:r w:rsidRPr="00842972">
              <w:rPr>
                <w:rFonts w:ascii="Roboto" w:hAnsi="Roboto"/>
                <w:sz w:val="22"/>
                <w:szCs w:val="22"/>
              </w:rPr>
              <w:t>roject funding covers development and inaugural event only.</w:t>
            </w:r>
          </w:p>
          <w:p w14:paraId="6836DBC6" w14:textId="77777777" w:rsidR="008554AB" w:rsidRPr="00C142A2" w:rsidRDefault="008554AB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</w:tc>
      </w:tr>
      <w:tr w:rsidR="008554AB" w:rsidRPr="00A25902" w14:paraId="075BC61A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CD8C8" w14:textId="66CB8B57" w:rsidR="008554AB" w:rsidRPr="008554AB" w:rsidRDefault="008554AB" w:rsidP="00CE1452">
            <w:pPr>
              <w:spacing w:line="240" w:lineRule="auto"/>
              <w:jc w:val="center"/>
              <w:rPr>
                <w:rFonts w:ascii="Roboto" w:hAnsi="Roboto"/>
                <w:sz w:val="22"/>
                <w:szCs w:val="22"/>
              </w:rPr>
            </w:pPr>
            <w:r w:rsidRPr="008554AB">
              <w:rPr>
                <w:rFonts w:ascii="Roboto" w:hAnsi="Roboto"/>
                <w:sz w:val="22"/>
                <w:szCs w:val="22"/>
              </w:rPr>
              <w:t>Proposed Solution(s)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35D7B507" w14:textId="77777777" w:rsid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  <w:p w14:paraId="4958FDE2" w14:textId="4DE90B2F" w:rsidR="00E447FA" w:rsidRPr="00E447FA" w:rsidRDefault="00E447FA" w:rsidP="00E447FA">
            <w:p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 xml:space="preserve">           </w:t>
            </w:r>
            <w:r w:rsidR="00842972" w:rsidRPr="00E447FA">
              <w:rPr>
                <w:rFonts w:ascii="Roboto" w:hAnsi="Roboto"/>
                <w:sz w:val="22"/>
                <w:szCs w:val="22"/>
              </w:rPr>
              <w:t xml:space="preserve">Develop and conduct a structured two-day orientation consisting of: </w:t>
            </w:r>
          </w:p>
          <w:p w14:paraId="068D1326" w14:textId="526A0BF1" w:rsidR="00842972" w:rsidRDefault="00842972" w:rsidP="00E447F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C</w:t>
            </w:r>
            <w:r w:rsidRPr="00842972">
              <w:rPr>
                <w:rFonts w:ascii="Roboto" w:hAnsi="Roboto"/>
                <w:sz w:val="22"/>
                <w:szCs w:val="22"/>
              </w:rPr>
              <w:t>ontinental breakfast and networking session</w:t>
            </w:r>
          </w:p>
          <w:p w14:paraId="6CB859C5" w14:textId="08F34B0D" w:rsidR="00842972" w:rsidRDefault="0048175A" w:rsidP="00E447F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A c</w:t>
            </w:r>
            <w:r w:rsidR="00842972" w:rsidRPr="00842972">
              <w:rPr>
                <w:rFonts w:ascii="Roboto" w:hAnsi="Roboto"/>
                <w:sz w:val="22"/>
                <w:szCs w:val="22"/>
              </w:rPr>
              <w:t>ampus tour</w:t>
            </w:r>
            <w:r>
              <w:rPr>
                <w:rFonts w:ascii="Roboto" w:hAnsi="Roboto"/>
                <w:sz w:val="22"/>
                <w:szCs w:val="22"/>
              </w:rPr>
              <w:t xml:space="preserve"> of the new hires</w:t>
            </w:r>
          </w:p>
          <w:p w14:paraId="2DE54657" w14:textId="77777777" w:rsidR="00842972" w:rsidRDefault="00842972" w:rsidP="00E447F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B</w:t>
            </w:r>
            <w:r w:rsidRPr="00842972">
              <w:rPr>
                <w:rFonts w:ascii="Roboto" w:hAnsi="Roboto"/>
                <w:sz w:val="22"/>
                <w:szCs w:val="22"/>
              </w:rPr>
              <w:t>enefits overview presentation</w:t>
            </w:r>
          </w:p>
          <w:p w14:paraId="243C7436" w14:textId="77777777" w:rsidR="00842972" w:rsidRDefault="00842972" w:rsidP="00E447F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C</w:t>
            </w:r>
            <w:r w:rsidRPr="00842972">
              <w:rPr>
                <w:rFonts w:ascii="Roboto" w:hAnsi="Roboto"/>
                <w:sz w:val="22"/>
                <w:szCs w:val="22"/>
              </w:rPr>
              <w:t>atered lunch, "Unpack Your Perks" presentation</w:t>
            </w:r>
            <w:r>
              <w:rPr>
                <w:rFonts w:ascii="Roboto" w:hAnsi="Roboto"/>
                <w:sz w:val="22"/>
                <w:szCs w:val="22"/>
              </w:rPr>
              <w:t>.</w:t>
            </w:r>
          </w:p>
          <w:p w14:paraId="5B2C0ACF" w14:textId="77777777" w:rsidR="00842972" w:rsidRDefault="00842972" w:rsidP="00E447F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sz w:val="22"/>
                <w:szCs w:val="22"/>
              </w:rPr>
              <w:t>Q&amp;A session</w:t>
            </w:r>
          </w:p>
          <w:p w14:paraId="4D88EDBD" w14:textId="77777777" w:rsidR="00842972" w:rsidRDefault="00842972" w:rsidP="00E447F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C</w:t>
            </w:r>
            <w:r w:rsidRPr="00842972">
              <w:rPr>
                <w:rFonts w:ascii="Roboto" w:hAnsi="Roboto"/>
                <w:sz w:val="22"/>
                <w:szCs w:val="22"/>
              </w:rPr>
              <w:t>ontinuing education presentation</w:t>
            </w:r>
          </w:p>
          <w:p w14:paraId="1E5B67F3" w14:textId="60B34A30" w:rsidR="00842972" w:rsidRPr="00842972" w:rsidRDefault="00842972" w:rsidP="00E447F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T</w:t>
            </w:r>
            <w:r w:rsidRPr="00842972">
              <w:rPr>
                <w:rFonts w:ascii="Roboto" w:hAnsi="Roboto"/>
                <w:sz w:val="22"/>
                <w:szCs w:val="22"/>
              </w:rPr>
              <w:t>echnical onboarding support including equipment setup, badges, and supplies.</w:t>
            </w:r>
          </w:p>
          <w:p w14:paraId="690531FE" w14:textId="1032DE96" w:rsidR="008554AB" w:rsidRPr="00C142A2" w:rsidRDefault="008554AB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</w:tc>
      </w:tr>
      <w:tr w:rsidR="008554AB" w:rsidRPr="00A25902" w14:paraId="4ED978D7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9BA2C" w14:textId="07FDA84D" w:rsidR="008554AB" w:rsidRPr="008554AB" w:rsidRDefault="008554AB" w:rsidP="00CE1452">
            <w:pPr>
              <w:spacing w:line="240" w:lineRule="auto"/>
              <w:jc w:val="center"/>
              <w:rPr>
                <w:rFonts w:ascii="Roboto" w:hAnsi="Roboto"/>
                <w:sz w:val="22"/>
                <w:szCs w:val="22"/>
              </w:rPr>
            </w:pPr>
            <w:r w:rsidRPr="008554AB">
              <w:rPr>
                <w:rFonts w:ascii="Roboto" w:hAnsi="Roboto"/>
                <w:sz w:val="22"/>
                <w:szCs w:val="22"/>
              </w:rPr>
              <w:t>Project Priorities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77CD9152" w14:textId="77777777" w:rsid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b/>
                <w:bCs/>
                <w:sz w:val="22"/>
                <w:szCs w:val="22"/>
              </w:rPr>
            </w:pPr>
          </w:p>
          <w:p w14:paraId="3830C46F" w14:textId="7F598233" w:rsidR="00842972" w:rsidRP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b/>
                <w:bCs/>
                <w:sz w:val="22"/>
                <w:szCs w:val="22"/>
              </w:rPr>
              <w:t>1. Schedule (Highest Priority):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June 1</w:t>
            </w:r>
            <w:r w:rsidR="0048175A" w:rsidRPr="0048175A">
              <w:rPr>
                <w:rFonts w:ascii="Roboto" w:hAnsi="Roboto"/>
                <w:sz w:val="22"/>
                <w:szCs w:val="22"/>
                <w:vertAlign w:val="superscript"/>
              </w:rPr>
              <w:t>st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launch date must be met.</w:t>
            </w:r>
            <w:r w:rsidRPr="00842972">
              <w:rPr>
                <w:rFonts w:ascii="Roboto" w:hAnsi="Roboto"/>
                <w:sz w:val="22"/>
                <w:szCs w:val="22"/>
              </w:rPr>
              <w:br/>
            </w:r>
            <w:r w:rsidRPr="00842972">
              <w:rPr>
                <w:rFonts w:ascii="Roboto" w:hAnsi="Roboto"/>
                <w:b/>
                <w:bCs/>
                <w:sz w:val="22"/>
                <w:szCs w:val="22"/>
              </w:rPr>
              <w:t>2. Quality: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Orientation must effectively support new hires and improve retention.</w:t>
            </w:r>
            <w:r w:rsidRPr="00842972">
              <w:rPr>
                <w:rFonts w:ascii="Roboto" w:hAnsi="Roboto"/>
                <w:sz w:val="22"/>
                <w:szCs w:val="22"/>
              </w:rPr>
              <w:br/>
            </w:r>
            <w:r w:rsidRPr="00842972">
              <w:rPr>
                <w:rFonts w:ascii="Roboto" w:hAnsi="Roboto"/>
                <w:b/>
                <w:bCs/>
                <w:sz w:val="22"/>
                <w:szCs w:val="22"/>
              </w:rPr>
              <w:t>3. Cost: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 </w:t>
            </w:r>
            <w:r w:rsidR="00E447FA">
              <w:rPr>
                <w:rFonts w:ascii="Roboto" w:hAnsi="Roboto"/>
                <w:sz w:val="22"/>
                <w:szCs w:val="22"/>
              </w:rPr>
              <w:t>the project c</w:t>
            </w:r>
            <w:r w:rsidRPr="00842972">
              <w:rPr>
                <w:rFonts w:ascii="Roboto" w:hAnsi="Roboto"/>
                <w:sz w:val="22"/>
                <w:szCs w:val="22"/>
              </w:rPr>
              <w:t xml:space="preserve">osts </w:t>
            </w:r>
            <w:r w:rsidR="00E447FA">
              <w:rPr>
                <w:rFonts w:ascii="Roboto" w:hAnsi="Roboto"/>
                <w:sz w:val="22"/>
                <w:szCs w:val="22"/>
              </w:rPr>
              <w:t xml:space="preserve">of $14,000 </w:t>
            </w:r>
            <w:r w:rsidRPr="00842972">
              <w:rPr>
                <w:rFonts w:ascii="Roboto" w:hAnsi="Roboto"/>
                <w:sz w:val="22"/>
                <w:szCs w:val="22"/>
              </w:rPr>
              <w:t>should remain reasonable while ensuring program success.</w:t>
            </w:r>
          </w:p>
          <w:p w14:paraId="6A580C37" w14:textId="77777777" w:rsidR="008554AB" w:rsidRPr="00C142A2" w:rsidRDefault="008554AB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</w:tc>
      </w:tr>
      <w:tr w:rsidR="008554AB" w:rsidRPr="00A25902" w14:paraId="47B801D8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DB8DE" w14:textId="792B9142" w:rsidR="008554AB" w:rsidRPr="008554AB" w:rsidRDefault="008554AB" w:rsidP="00CE1452">
            <w:pPr>
              <w:spacing w:line="240" w:lineRule="auto"/>
              <w:jc w:val="center"/>
              <w:rPr>
                <w:rFonts w:ascii="Roboto" w:hAnsi="Roboto"/>
                <w:sz w:val="22"/>
                <w:szCs w:val="22"/>
              </w:rPr>
            </w:pPr>
            <w:r w:rsidRPr="008554AB">
              <w:rPr>
                <w:rFonts w:ascii="Roboto" w:hAnsi="Roboto"/>
                <w:sz w:val="22"/>
                <w:szCs w:val="22"/>
              </w:rPr>
              <w:t>Return on Investment (ROI)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759B7AFC" w14:textId="77777777" w:rsid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  <w:p w14:paraId="5A4EE991" w14:textId="06408E30" w:rsidR="00842972" w:rsidRP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sz w:val="22"/>
                <w:szCs w:val="22"/>
              </w:rPr>
              <w:t>Potential ROI is achieved through reduced employee turnover. Preventing the loss of only a few new hires can avoid multiple recruitment replacement costs at approximately $6,000 per employee. Additional benefits include higher employee engagement, productivity, and organizational commitment.</w:t>
            </w:r>
          </w:p>
          <w:p w14:paraId="0B39E94E" w14:textId="77777777" w:rsidR="008554AB" w:rsidRPr="00C142A2" w:rsidRDefault="008554AB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</w:tc>
      </w:tr>
      <w:tr w:rsidR="008554AB" w:rsidRPr="00A25902" w14:paraId="517B1631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F449E" w14:textId="77777777" w:rsidR="008554AB" w:rsidRPr="008554AB" w:rsidRDefault="008554AB" w:rsidP="00CE1452">
            <w:pPr>
              <w:spacing w:line="240" w:lineRule="auto"/>
              <w:jc w:val="center"/>
              <w:rPr>
                <w:rFonts w:ascii="Roboto" w:hAnsi="Roboto"/>
                <w:sz w:val="22"/>
                <w:szCs w:val="22"/>
              </w:rPr>
            </w:pPr>
            <w:r w:rsidRPr="008554AB">
              <w:rPr>
                <w:rFonts w:ascii="Roboto" w:hAnsi="Roboto"/>
                <w:sz w:val="22"/>
                <w:szCs w:val="22"/>
              </w:rPr>
              <w:t>Risks</w:t>
            </w:r>
          </w:p>
          <w:p w14:paraId="52B0F331" w14:textId="36C8540A" w:rsidR="008554AB" w:rsidRPr="008554AB" w:rsidRDefault="008554AB" w:rsidP="00CE1452">
            <w:pPr>
              <w:spacing w:line="240" w:lineRule="auto"/>
              <w:jc w:val="center"/>
              <w:rPr>
                <w:rFonts w:ascii="Roboto" w:hAnsi="Roboto"/>
                <w:sz w:val="22"/>
                <w:szCs w:val="22"/>
              </w:rPr>
            </w:pPr>
            <w:r w:rsidRPr="008554AB">
              <w:rPr>
                <w:rFonts w:ascii="Roboto" w:hAnsi="Roboto"/>
                <w:sz w:val="22"/>
                <w:szCs w:val="22"/>
              </w:rPr>
              <w:t>(Potential)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0827883C" w14:textId="77777777" w:rsidR="00842972" w:rsidRDefault="00842972" w:rsidP="0084297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  <w:p w14:paraId="5FA2406D" w14:textId="77777777" w:rsidR="00842972" w:rsidRDefault="00842972" w:rsidP="00E447FA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 w:rsidRPr="00842972">
              <w:rPr>
                <w:rFonts w:ascii="Roboto" w:hAnsi="Roboto"/>
                <w:sz w:val="22"/>
                <w:szCs w:val="22"/>
              </w:rPr>
              <w:t>Stakeholder availability constraints</w:t>
            </w:r>
          </w:p>
          <w:p w14:paraId="11707DE9" w14:textId="77777777" w:rsidR="00842972" w:rsidRDefault="00842972" w:rsidP="00E447FA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D</w:t>
            </w:r>
            <w:r w:rsidRPr="00842972">
              <w:rPr>
                <w:rFonts w:ascii="Roboto" w:hAnsi="Roboto"/>
                <w:sz w:val="22"/>
                <w:szCs w:val="22"/>
              </w:rPr>
              <w:t>elays in content developmen</w:t>
            </w:r>
            <w:r>
              <w:rPr>
                <w:rFonts w:ascii="Roboto" w:hAnsi="Roboto"/>
                <w:sz w:val="22"/>
                <w:szCs w:val="22"/>
              </w:rPr>
              <w:t>t</w:t>
            </w:r>
          </w:p>
          <w:p w14:paraId="2FE0C4FF" w14:textId="77777777" w:rsidR="00842972" w:rsidRDefault="00842972" w:rsidP="00E447FA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C</w:t>
            </w:r>
            <w:r w:rsidRPr="00842972">
              <w:rPr>
                <w:rFonts w:ascii="Roboto" w:hAnsi="Roboto"/>
                <w:sz w:val="22"/>
                <w:szCs w:val="22"/>
              </w:rPr>
              <w:t>onference room reservation issues</w:t>
            </w:r>
          </w:p>
          <w:p w14:paraId="39CE49F6" w14:textId="77777777" w:rsidR="00842972" w:rsidRDefault="00842972" w:rsidP="00E447FA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T</w:t>
            </w:r>
            <w:r w:rsidRPr="00842972">
              <w:rPr>
                <w:rFonts w:ascii="Roboto" w:hAnsi="Roboto"/>
                <w:sz w:val="22"/>
                <w:szCs w:val="22"/>
              </w:rPr>
              <w:t>echnology support failures</w:t>
            </w:r>
          </w:p>
          <w:p w14:paraId="16DCDD1F" w14:textId="77777777" w:rsidR="00842972" w:rsidRDefault="00842972" w:rsidP="00E447FA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lastRenderedPageBreak/>
              <w:t>C</w:t>
            </w:r>
            <w:r w:rsidRPr="00842972">
              <w:rPr>
                <w:rFonts w:ascii="Roboto" w:hAnsi="Roboto"/>
                <w:sz w:val="22"/>
                <w:szCs w:val="22"/>
              </w:rPr>
              <w:t>atering service disruptions</w:t>
            </w:r>
          </w:p>
          <w:p w14:paraId="2D8CDBC6" w14:textId="77777777" w:rsidR="00842972" w:rsidRDefault="00842972" w:rsidP="00E447FA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I</w:t>
            </w:r>
            <w:r w:rsidRPr="00842972">
              <w:rPr>
                <w:rFonts w:ascii="Roboto" w:hAnsi="Roboto"/>
                <w:sz w:val="22"/>
                <w:szCs w:val="22"/>
              </w:rPr>
              <w:t>nability to complete development before June 1</w:t>
            </w:r>
          </w:p>
          <w:p w14:paraId="5D863DA9" w14:textId="77777777" w:rsidR="00842972" w:rsidRDefault="00842972" w:rsidP="00E447FA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I</w:t>
            </w:r>
            <w:r w:rsidRPr="00842972">
              <w:rPr>
                <w:rFonts w:ascii="Roboto" w:hAnsi="Roboto"/>
                <w:sz w:val="22"/>
                <w:szCs w:val="22"/>
              </w:rPr>
              <w:t>nsufficient executive participation</w:t>
            </w:r>
          </w:p>
          <w:p w14:paraId="2C6BEDB7" w14:textId="73523460" w:rsidR="00842972" w:rsidRDefault="00842972" w:rsidP="00E447FA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L</w:t>
            </w:r>
            <w:r w:rsidRPr="00842972">
              <w:rPr>
                <w:rFonts w:ascii="Roboto" w:hAnsi="Roboto"/>
                <w:sz w:val="22"/>
                <w:szCs w:val="22"/>
              </w:rPr>
              <w:t>ower than expected orientation effectiveness.</w:t>
            </w:r>
          </w:p>
          <w:p w14:paraId="479B69F1" w14:textId="77777777" w:rsidR="00E447FA" w:rsidRPr="00842972" w:rsidRDefault="00E447FA" w:rsidP="00E447FA">
            <w:pPr>
              <w:pStyle w:val="ListParagraph"/>
              <w:spacing w:line="240" w:lineRule="auto"/>
              <w:ind w:left="1138"/>
              <w:rPr>
                <w:rFonts w:ascii="Roboto" w:hAnsi="Roboto"/>
                <w:sz w:val="22"/>
                <w:szCs w:val="22"/>
              </w:rPr>
            </w:pPr>
          </w:p>
          <w:p w14:paraId="696E8F44" w14:textId="77777777" w:rsidR="008554AB" w:rsidRPr="00C142A2" w:rsidRDefault="008554AB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</w:tc>
      </w:tr>
      <w:tr w:rsidR="008554AB" w:rsidRPr="00A25902" w14:paraId="0A2BC940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DD92B1" w14:textId="4F05D147" w:rsidR="00A01A32" w:rsidRPr="00A01A32" w:rsidRDefault="008554AB" w:rsidP="00A01A32">
            <w:pPr>
              <w:spacing w:line="240" w:lineRule="auto"/>
              <w:jc w:val="center"/>
              <w:rPr>
                <w:rFonts w:ascii="Roboto" w:hAnsi="Roboto"/>
                <w:sz w:val="22"/>
                <w:szCs w:val="22"/>
              </w:rPr>
            </w:pPr>
            <w:r w:rsidRPr="008554AB">
              <w:rPr>
                <w:rFonts w:ascii="Roboto" w:hAnsi="Roboto"/>
                <w:sz w:val="22"/>
                <w:szCs w:val="22"/>
              </w:rPr>
              <w:lastRenderedPageBreak/>
              <w:t>Resources Required</w:t>
            </w: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148F6722" w14:textId="77777777" w:rsidR="00A01A32" w:rsidRDefault="00A01A32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b/>
                <w:bCs/>
                <w:sz w:val="22"/>
                <w:szCs w:val="22"/>
              </w:rPr>
            </w:pPr>
          </w:p>
          <w:p w14:paraId="33FD50EE" w14:textId="3C07DBFE" w:rsidR="00BE1665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b/>
                <w:bCs/>
                <w:sz w:val="22"/>
                <w:szCs w:val="22"/>
              </w:rPr>
              <w:t>Personnel:</w:t>
            </w:r>
            <w:r w:rsidRPr="00BE1665">
              <w:rPr>
                <w:rFonts w:ascii="Roboto" w:hAnsi="Roboto"/>
                <w:sz w:val="22"/>
                <w:szCs w:val="22"/>
              </w:rPr>
              <w:t xml:space="preserve"> </w:t>
            </w:r>
          </w:p>
          <w:p w14:paraId="302EFF64" w14:textId="77777777" w:rsidR="00BE1665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Gloria Fisher (PM)</w:t>
            </w:r>
          </w:p>
          <w:p w14:paraId="61405B8A" w14:textId="77777777" w:rsidR="00BE1665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Marcus Wilson (Sponsor)</w:t>
            </w:r>
          </w:p>
          <w:p w14:paraId="13EF2EFB" w14:textId="77777777" w:rsidR="00BE1665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Hiroshi Tanaka (IT)</w:t>
            </w:r>
          </w:p>
          <w:p w14:paraId="13F1AF86" w14:textId="77777777" w:rsidR="00BE1665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Ursula Miller (Finance)</w:t>
            </w:r>
          </w:p>
          <w:p w14:paraId="3E39740C" w14:textId="77777777" w:rsidR="00BE1665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Priya Sanders (Marketing)</w:t>
            </w:r>
          </w:p>
          <w:p w14:paraId="3905810D" w14:textId="77777777" w:rsidR="00BE1665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Sam Manning (Facilities)</w:t>
            </w:r>
          </w:p>
          <w:p w14:paraId="3814E4FD" w14:textId="77777777" w:rsidR="00BE1665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Marvin Coleman (Catering)</w:t>
            </w:r>
          </w:p>
          <w:p w14:paraId="2AC623CA" w14:textId="77777777" w:rsidR="00BE1665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Sunny Marsh (Benefits)</w:t>
            </w:r>
          </w:p>
          <w:p w14:paraId="4049F78B" w14:textId="77777777" w:rsidR="00BE1665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Ram Finland (Continuing Education)</w:t>
            </w:r>
          </w:p>
          <w:p w14:paraId="7C0D1250" w14:textId="77777777" w:rsidR="00E447FA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Executive Leadership Team.</w:t>
            </w:r>
            <w:r w:rsidRPr="00BE1665">
              <w:rPr>
                <w:rFonts w:ascii="Roboto" w:hAnsi="Roboto"/>
                <w:sz w:val="22"/>
                <w:szCs w:val="22"/>
              </w:rPr>
              <w:br/>
            </w:r>
            <w:r w:rsidRPr="00BE1665">
              <w:rPr>
                <w:rFonts w:ascii="Roboto" w:hAnsi="Roboto"/>
                <w:sz w:val="22"/>
                <w:szCs w:val="22"/>
              </w:rPr>
              <w:br/>
            </w:r>
            <w:r w:rsidRPr="00BE1665">
              <w:rPr>
                <w:rFonts w:ascii="Roboto" w:hAnsi="Roboto"/>
                <w:b/>
                <w:bCs/>
                <w:sz w:val="22"/>
                <w:szCs w:val="22"/>
              </w:rPr>
              <w:t>Facilities &amp; Equipment:</w:t>
            </w:r>
            <w:r w:rsidRPr="00BE1665">
              <w:rPr>
                <w:rFonts w:ascii="Roboto" w:hAnsi="Roboto"/>
                <w:sz w:val="22"/>
                <w:szCs w:val="22"/>
              </w:rPr>
              <w:t xml:space="preserve"> </w:t>
            </w:r>
          </w:p>
          <w:p w14:paraId="0DAB8736" w14:textId="77777777" w:rsidR="00E447FA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Corporate conference room</w:t>
            </w:r>
          </w:p>
          <w:p w14:paraId="61AAF892" w14:textId="111D5169" w:rsidR="00E447FA" w:rsidRDefault="00BE1665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t>A</w:t>
            </w:r>
            <w:r w:rsidR="00E447FA">
              <w:rPr>
                <w:rFonts w:ascii="Roboto" w:hAnsi="Roboto"/>
                <w:sz w:val="22"/>
                <w:szCs w:val="22"/>
              </w:rPr>
              <w:t xml:space="preserve">udio </w:t>
            </w:r>
            <w:r w:rsidRPr="00BE1665">
              <w:rPr>
                <w:rFonts w:ascii="Roboto" w:hAnsi="Roboto"/>
                <w:sz w:val="22"/>
                <w:szCs w:val="22"/>
              </w:rPr>
              <w:t>V</w:t>
            </w:r>
            <w:r w:rsidR="00E447FA">
              <w:rPr>
                <w:rFonts w:ascii="Roboto" w:hAnsi="Roboto"/>
                <w:sz w:val="22"/>
                <w:szCs w:val="22"/>
              </w:rPr>
              <w:t>isual</w:t>
            </w:r>
            <w:r w:rsidRPr="00BE1665">
              <w:rPr>
                <w:rFonts w:ascii="Roboto" w:hAnsi="Roboto"/>
                <w:sz w:val="22"/>
                <w:szCs w:val="22"/>
              </w:rPr>
              <w:t xml:space="preserve"> equipment</w:t>
            </w:r>
            <w:r w:rsidR="00E447FA">
              <w:rPr>
                <w:rFonts w:ascii="Roboto" w:hAnsi="Roboto"/>
                <w:sz w:val="22"/>
                <w:szCs w:val="22"/>
              </w:rPr>
              <w:t xml:space="preserve"> for presentations</w:t>
            </w:r>
          </w:p>
          <w:p w14:paraId="3323F131" w14:textId="77777777" w:rsidR="00F17515" w:rsidRDefault="00E447FA" w:rsidP="00F17515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E</w:t>
            </w:r>
            <w:r w:rsidR="00BE1665" w:rsidRPr="00BE1665">
              <w:rPr>
                <w:rFonts w:ascii="Roboto" w:hAnsi="Roboto"/>
                <w:sz w:val="22"/>
                <w:szCs w:val="22"/>
              </w:rPr>
              <w:t>mployee hardware</w:t>
            </w:r>
            <w:r>
              <w:rPr>
                <w:rFonts w:ascii="Roboto" w:hAnsi="Roboto"/>
                <w:sz w:val="22"/>
                <w:szCs w:val="22"/>
              </w:rPr>
              <w:t xml:space="preserve"> i.e. laptops, phones etc.</w:t>
            </w:r>
          </w:p>
          <w:p w14:paraId="75D92E1C" w14:textId="77777777" w:rsidR="00A01A32" w:rsidRDefault="00E447FA" w:rsidP="00A01A32">
            <w:pPr>
              <w:pStyle w:val="ListParagraph"/>
              <w:spacing w:line="240" w:lineRule="auto"/>
              <w:ind w:left="418"/>
              <w:rPr>
                <w:rFonts w:ascii="Roboto" w:hAnsi="Roboto"/>
                <w:b/>
                <w:bCs/>
                <w:sz w:val="22"/>
                <w:szCs w:val="22"/>
              </w:rPr>
            </w:pPr>
            <w:r w:rsidRPr="00F17515">
              <w:rPr>
                <w:rFonts w:ascii="Roboto" w:hAnsi="Roboto"/>
                <w:sz w:val="22"/>
                <w:szCs w:val="22"/>
              </w:rPr>
              <w:t xml:space="preserve">Stationery: </w:t>
            </w:r>
            <w:r w:rsidR="00BE1665" w:rsidRPr="00F17515">
              <w:rPr>
                <w:rFonts w:ascii="Roboto" w:hAnsi="Roboto"/>
                <w:sz w:val="22"/>
                <w:szCs w:val="22"/>
              </w:rPr>
              <w:t>badges</w:t>
            </w:r>
            <w:r w:rsidRPr="00F17515">
              <w:rPr>
                <w:rFonts w:ascii="Roboto" w:hAnsi="Roboto"/>
                <w:sz w:val="22"/>
                <w:szCs w:val="22"/>
              </w:rPr>
              <w:t>, note pads, pens etc</w:t>
            </w:r>
            <w:r w:rsidR="00BE1665" w:rsidRPr="00F17515">
              <w:rPr>
                <w:rFonts w:ascii="Roboto" w:hAnsi="Roboto"/>
                <w:sz w:val="22"/>
                <w:szCs w:val="22"/>
              </w:rPr>
              <w:t>.</w:t>
            </w:r>
            <w:r w:rsidR="00BE1665" w:rsidRPr="00F17515">
              <w:rPr>
                <w:rFonts w:ascii="Roboto" w:hAnsi="Roboto"/>
                <w:sz w:val="22"/>
                <w:szCs w:val="22"/>
              </w:rPr>
              <w:br/>
            </w:r>
            <w:r w:rsidR="00BE1665" w:rsidRPr="00F17515">
              <w:rPr>
                <w:rFonts w:ascii="Roboto" w:hAnsi="Roboto"/>
                <w:sz w:val="22"/>
                <w:szCs w:val="22"/>
              </w:rPr>
              <w:br/>
            </w:r>
            <w:r w:rsidR="00BE1665" w:rsidRPr="00F17515">
              <w:rPr>
                <w:rFonts w:ascii="Roboto" w:hAnsi="Roboto"/>
                <w:b/>
                <w:bCs/>
                <w:sz w:val="22"/>
                <w:szCs w:val="22"/>
              </w:rPr>
              <w:t>Estimated Direct Project Costs:</w:t>
            </w:r>
          </w:p>
          <w:p w14:paraId="66799031" w14:textId="345735F7" w:rsidR="00F17CC6" w:rsidRPr="00F17CC6" w:rsidRDefault="00BE1665" w:rsidP="00F17CC6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F17515">
              <w:rPr>
                <w:rFonts w:ascii="Roboto" w:hAnsi="Roboto"/>
                <w:sz w:val="22"/>
                <w:szCs w:val="22"/>
              </w:rPr>
              <w:br/>
            </w:r>
            <w:r w:rsidR="00A01A32" w:rsidRPr="00A01A32">
              <w:rPr>
                <w:rFonts w:ascii="Roboto" w:hAnsi="Roboto"/>
                <w:sz w:val="22"/>
                <w:szCs w:val="22"/>
              </w:rPr>
              <w:t>Breakfast: 20</w:t>
            </w:r>
            <w:r w:rsidR="00A01A32">
              <w:rPr>
                <w:rFonts w:ascii="Roboto" w:hAnsi="Roboto"/>
                <w:sz w:val="22"/>
                <w:szCs w:val="22"/>
              </w:rPr>
              <w:t xml:space="preserve"> paxs</w:t>
            </w:r>
            <w:r w:rsidR="00A01A32" w:rsidRPr="00A01A32">
              <w:rPr>
                <w:rFonts w:ascii="Roboto" w:hAnsi="Roboto"/>
                <w:sz w:val="22"/>
                <w:szCs w:val="22"/>
              </w:rPr>
              <w:t xml:space="preserve"> × $8 = $160</w:t>
            </w:r>
            <w:r w:rsidR="00F17CC6">
              <w:rPr>
                <w:rFonts w:ascii="Roboto" w:hAnsi="Roboto"/>
                <w:sz w:val="22"/>
                <w:szCs w:val="22"/>
              </w:rPr>
              <w:t xml:space="preserve"> (Day 1), Day 2 - $8 x 12 = $96</w:t>
            </w:r>
          </w:p>
          <w:p w14:paraId="3472A0DA" w14:textId="2D7C3A26" w:rsidR="00A01A32" w:rsidRPr="00A01A32" w:rsidRDefault="00A01A32" w:rsidP="00A01A3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 xml:space="preserve">Lunch: 20 </w:t>
            </w:r>
            <w:r>
              <w:rPr>
                <w:rFonts w:ascii="Roboto" w:hAnsi="Roboto"/>
                <w:sz w:val="22"/>
                <w:szCs w:val="22"/>
              </w:rPr>
              <w:t xml:space="preserve">pax </w:t>
            </w:r>
            <w:r w:rsidRPr="00A01A32">
              <w:rPr>
                <w:rFonts w:ascii="Roboto" w:hAnsi="Roboto"/>
                <w:sz w:val="22"/>
                <w:szCs w:val="22"/>
              </w:rPr>
              <w:t>× $12 = $240</w:t>
            </w:r>
          </w:p>
          <w:p w14:paraId="2C9197C6" w14:textId="77777777" w:rsidR="00A01A32" w:rsidRPr="00A01A32" w:rsidRDefault="00A01A32" w:rsidP="00A01A3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>Marketing materials: 12 × $50 = $600</w:t>
            </w:r>
          </w:p>
          <w:p w14:paraId="687852D4" w14:textId="77777777" w:rsidR="00A01A32" w:rsidRPr="00A01A32" w:rsidRDefault="00A01A32" w:rsidP="00A01A3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>Technical equipment: 12 × $1,200 = $14,400</w:t>
            </w:r>
          </w:p>
          <w:p w14:paraId="6B0E8F4A" w14:textId="496A5F19" w:rsidR="00A01A32" w:rsidRPr="00A01A32" w:rsidRDefault="00A01A32" w:rsidP="00A01A3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>Pe</w:t>
            </w:r>
            <w:r>
              <w:rPr>
                <w:rFonts w:ascii="Roboto" w:hAnsi="Roboto"/>
                <w:sz w:val="22"/>
                <w:szCs w:val="22"/>
              </w:rPr>
              <w:t>r</w:t>
            </w:r>
            <w:r w:rsidRPr="00A01A32">
              <w:rPr>
                <w:rFonts w:ascii="Roboto" w:hAnsi="Roboto"/>
                <w:sz w:val="22"/>
                <w:szCs w:val="22"/>
              </w:rPr>
              <w:t>sonnel Costs @ $50 per hour:</w:t>
            </w:r>
          </w:p>
          <w:p w14:paraId="289C08E3" w14:textId="77777777" w:rsidR="00A01A32" w:rsidRPr="00A01A32" w:rsidRDefault="00A01A32" w:rsidP="00A01A32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>Project Manager 280hrs = $14,000</w:t>
            </w:r>
          </w:p>
          <w:p w14:paraId="050DC1D0" w14:textId="77777777" w:rsidR="00A01A32" w:rsidRPr="00A01A32" w:rsidRDefault="00A01A32" w:rsidP="00A01A32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>Sponsor 28hrs = $1,400</w:t>
            </w:r>
          </w:p>
          <w:p w14:paraId="7BD0F7C4" w14:textId="77777777" w:rsidR="00A01A32" w:rsidRPr="00A01A32" w:rsidRDefault="00A01A32" w:rsidP="00A01A32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>IT 20hrs = $1,000</w:t>
            </w:r>
          </w:p>
          <w:p w14:paraId="1ABE04AE" w14:textId="77777777" w:rsidR="00A01A32" w:rsidRPr="00A01A32" w:rsidRDefault="00A01A32" w:rsidP="00A01A32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>Finance 2hrs = $100</w:t>
            </w:r>
          </w:p>
          <w:p w14:paraId="06C63F09" w14:textId="77777777" w:rsidR="00A01A32" w:rsidRPr="00A01A32" w:rsidRDefault="00A01A32" w:rsidP="00A01A32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>Marketing 25hrs = $1,250</w:t>
            </w:r>
          </w:p>
          <w:p w14:paraId="36108EB9" w14:textId="6B184FED" w:rsidR="00A01A32" w:rsidRPr="00A01A32" w:rsidRDefault="00A01A32" w:rsidP="00A01A32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>HR Support 3hrs = $150</w:t>
            </w:r>
          </w:p>
          <w:p w14:paraId="34400CE0" w14:textId="77777777" w:rsidR="00A01A32" w:rsidRPr="00A01A32" w:rsidRDefault="00A01A32" w:rsidP="00A01A3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 xml:space="preserve">- IT Event Support = $200 </w:t>
            </w:r>
          </w:p>
          <w:p w14:paraId="084D9C99" w14:textId="69E34A35" w:rsidR="00A01A32" w:rsidRDefault="00A01A32" w:rsidP="00A01A3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A01A32">
              <w:rPr>
                <w:rFonts w:ascii="Roboto" w:hAnsi="Roboto"/>
                <w:sz w:val="22"/>
                <w:szCs w:val="22"/>
              </w:rPr>
              <w:t>Conference costs $500 per hr (Total hours = 10, day 1 8.5hrs and day 2 1.5hrs not charged to the project)</w:t>
            </w:r>
            <w:r>
              <w:rPr>
                <w:rFonts w:ascii="Roboto" w:hAnsi="Roboto"/>
                <w:sz w:val="22"/>
                <w:szCs w:val="22"/>
              </w:rPr>
              <w:t xml:space="preserve"> = $5,000</w:t>
            </w:r>
          </w:p>
          <w:p w14:paraId="1D3A8979" w14:textId="1F0B1C69" w:rsidR="00BE1665" w:rsidRPr="00BE1665" w:rsidRDefault="00BE1665" w:rsidP="00A01A32">
            <w:pPr>
              <w:pStyle w:val="ListParagraph"/>
              <w:spacing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  <w:r w:rsidRPr="00BE1665">
              <w:rPr>
                <w:rFonts w:ascii="Roboto" w:hAnsi="Roboto"/>
                <w:sz w:val="22"/>
                <w:szCs w:val="22"/>
              </w:rPr>
              <w:br/>
            </w:r>
            <w:r w:rsidRPr="00BE1665">
              <w:rPr>
                <w:rFonts w:ascii="Roboto" w:hAnsi="Roboto"/>
                <w:b/>
                <w:bCs/>
                <w:sz w:val="22"/>
                <w:szCs w:val="22"/>
              </w:rPr>
              <w:t>Estimated Total Project Cost:</w:t>
            </w:r>
            <w:r w:rsidRPr="00BE1665">
              <w:rPr>
                <w:rFonts w:ascii="Roboto" w:hAnsi="Roboto"/>
                <w:sz w:val="22"/>
                <w:szCs w:val="22"/>
              </w:rPr>
              <w:t xml:space="preserve"> </w:t>
            </w:r>
            <w:r w:rsidRPr="00BE1665">
              <w:rPr>
                <w:rFonts w:ascii="Roboto" w:hAnsi="Roboto"/>
                <w:b/>
                <w:bCs/>
                <w:sz w:val="22"/>
                <w:szCs w:val="22"/>
              </w:rPr>
              <w:t>$34,000</w:t>
            </w:r>
          </w:p>
          <w:p w14:paraId="40514E0B" w14:textId="77777777" w:rsidR="008554AB" w:rsidRPr="00C142A2" w:rsidRDefault="008554AB" w:rsidP="008554AB">
            <w:pPr>
              <w:pStyle w:val="ListParagraph"/>
              <w:spacing w:after="0" w:line="240" w:lineRule="auto"/>
              <w:ind w:left="418"/>
              <w:rPr>
                <w:rFonts w:ascii="Roboto" w:hAnsi="Roboto"/>
                <w:sz w:val="22"/>
                <w:szCs w:val="22"/>
              </w:rPr>
            </w:pPr>
          </w:p>
        </w:tc>
      </w:tr>
      <w:tr w:rsidR="00E447FA" w:rsidRPr="00A25902" w14:paraId="64F96C20" w14:textId="77777777" w:rsidTr="00103367">
        <w:trPr>
          <w:trHeight w:val="504"/>
        </w:trPr>
        <w:tc>
          <w:tcPr>
            <w:tcW w:w="233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BDFB1" w14:textId="77777777" w:rsidR="00E447FA" w:rsidRPr="008554AB" w:rsidRDefault="00E447FA" w:rsidP="00CE1452">
            <w:pPr>
              <w:spacing w:line="240" w:lineRule="auto"/>
              <w:jc w:val="center"/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774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vAlign w:val="center"/>
          </w:tcPr>
          <w:p w14:paraId="5B018934" w14:textId="77777777" w:rsidR="00E447FA" w:rsidRPr="00BE1665" w:rsidRDefault="00E447FA" w:rsidP="00BE1665">
            <w:pPr>
              <w:pStyle w:val="ListParagraph"/>
              <w:spacing w:line="240" w:lineRule="auto"/>
              <w:ind w:left="418"/>
              <w:rPr>
                <w:rFonts w:ascii="Roboto" w:hAnsi="Roboto"/>
                <w:b/>
                <w:bCs/>
                <w:sz w:val="22"/>
                <w:szCs w:val="22"/>
              </w:rPr>
            </w:pPr>
          </w:p>
        </w:tc>
      </w:tr>
    </w:tbl>
    <w:p w14:paraId="027EFC32" w14:textId="77777777" w:rsidR="00023F13" w:rsidRDefault="00023F13" w:rsidP="00023F13">
      <w:pPr>
        <w:rPr>
          <w:rFonts w:ascii="Roboto" w:hAnsi="Roboto"/>
          <w:sz w:val="24"/>
          <w:szCs w:val="24"/>
        </w:rPr>
      </w:pPr>
    </w:p>
    <w:sectPr w:rsidR="00023F13" w:rsidSect="008442AA">
      <w:headerReference w:type="even" r:id="rId10"/>
      <w:headerReference w:type="default" r:id="rId11"/>
      <w:headerReference w:type="first" r:id="rId12"/>
      <w:pgSz w:w="11906" w:h="16838"/>
      <w:pgMar w:top="720" w:right="720" w:bottom="720" w:left="720" w:header="708" w:footer="708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25002" w14:textId="77777777" w:rsidR="003B11CD" w:rsidRDefault="003B11CD" w:rsidP="004A730D">
      <w:pPr>
        <w:spacing w:after="0" w:line="240" w:lineRule="auto"/>
      </w:pPr>
      <w:r>
        <w:separator/>
      </w:r>
    </w:p>
  </w:endnote>
  <w:endnote w:type="continuationSeparator" w:id="0">
    <w:p w14:paraId="1EB5DB9B" w14:textId="77777777" w:rsidR="003B11CD" w:rsidRDefault="003B11CD" w:rsidP="004A730D">
      <w:pPr>
        <w:spacing w:after="0" w:line="240" w:lineRule="auto"/>
      </w:pPr>
      <w:r>
        <w:continuationSeparator/>
      </w:r>
    </w:p>
  </w:endnote>
  <w:endnote w:type="continuationNotice" w:id="1">
    <w:p w14:paraId="15224B8D" w14:textId="77777777" w:rsidR="003B11CD" w:rsidRDefault="003B11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4F6E1" w14:textId="77777777" w:rsidR="003B11CD" w:rsidRDefault="003B11CD" w:rsidP="004A730D">
      <w:pPr>
        <w:spacing w:after="0" w:line="240" w:lineRule="auto"/>
      </w:pPr>
      <w:r>
        <w:separator/>
      </w:r>
    </w:p>
  </w:footnote>
  <w:footnote w:type="continuationSeparator" w:id="0">
    <w:p w14:paraId="5FBCAF08" w14:textId="77777777" w:rsidR="003B11CD" w:rsidRDefault="003B11CD" w:rsidP="004A730D">
      <w:pPr>
        <w:spacing w:after="0" w:line="240" w:lineRule="auto"/>
      </w:pPr>
      <w:r>
        <w:continuationSeparator/>
      </w:r>
    </w:p>
  </w:footnote>
  <w:footnote w:type="continuationNotice" w:id="1">
    <w:p w14:paraId="13943850" w14:textId="77777777" w:rsidR="003B11CD" w:rsidRDefault="003B11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494B" w14:textId="77777777" w:rsidR="0041237D" w:rsidRDefault="0041237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0" allowOverlap="1" wp14:anchorId="001DB830" wp14:editId="0F2FBFB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96250" cy="10477500"/>
          <wp:effectExtent l="0" t="0" r="6350" b="0"/>
          <wp:wrapNone/>
          <wp:docPr id="9" name="WordPictureWatermark280800560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80800560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0" cy="10477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769A4" w14:textId="77777777" w:rsidR="0069786C" w:rsidRDefault="0069786C" w:rsidP="0069786C">
    <w:pPr>
      <w:pStyle w:val="Header"/>
      <w:jc w:val="right"/>
    </w:pPr>
    <w:r>
      <w:rPr>
        <w:noProof/>
      </w:rPr>
      <w:drawing>
        <wp:inline distT="0" distB="0" distL="0" distR="0" wp14:anchorId="625588E9" wp14:editId="06722C6A">
          <wp:extent cx="1155065" cy="492868"/>
          <wp:effectExtent l="0" t="0" r="6985" b="0"/>
          <wp:docPr id="2061681255" name="Picture 1" descr="A picture containing font, graphics, logo, graphic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681255" name="Picture 1" descr="A picture containing font, graphics, logo, graphic de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2467" cy="5088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1C8562" w14:textId="24D353F9" w:rsidR="0069786C" w:rsidRDefault="0069786C" w:rsidP="0069786C">
    <w:pPr>
      <w:pStyle w:val="Heading1"/>
      <w:shd w:val="clear" w:color="auto" w:fill="FFFFFF"/>
      <w:spacing w:before="360" w:after="240"/>
      <w:jc w:val="center"/>
    </w:pPr>
    <w:r w:rsidRPr="0069786C">
      <w:rPr>
        <w:rFonts w:ascii="Roboto" w:hAnsi="Roboto"/>
        <w:bCs/>
        <w:sz w:val="36"/>
        <w:szCs w:val="36"/>
      </w:rPr>
      <w:t>Develop Project Charter Final Lab</w:t>
    </w:r>
  </w:p>
  <w:p w14:paraId="3D7AC906" w14:textId="77777777" w:rsidR="00893FAD" w:rsidRPr="0069786C" w:rsidRDefault="00893FAD" w:rsidP="006978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0FE4" w14:textId="77777777" w:rsidR="0041237D" w:rsidRDefault="0041237D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35D989E6" wp14:editId="758BFEE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96250" cy="10477500"/>
          <wp:effectExtent l="0" t="0" r="6350" b="0"/>
          <wp:wrapNone/>
          <wp:docPr id="7" name="WordPictureWatermark280800559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80800559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0" cy="10477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0C2"/>
    <w:multiLevelType w:val="hybridMultilevel"/>
    <w:tmpl w:val="5610F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D27EF"/>
    <w:multiLevelType w:val="hybridMultilevel"/>
    <w:tmpl w:val="8F205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8364D"/>
    <w:multiLevelType w:val="hybridMultilevel"/>
    <w:tmpl w:val="C74E989E"/>
    <w:lvl w:ilvl="0" w:tplc="0409000B">
      <w:start w:val="1"/>
      <w:numFmt w:val="bullet"/>
      <w:lvlText w:val=""/>
      <w:lvlJc w:val="left"/>
      <w:pPr>
        <w:ind w:left="1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3" w15:restartNumberingAfterBreak="0">
    <w:nsid w:val="1C68072C"/>
    <w:multiLevelType w:val="hybridMultilevel"/>
    <w:tmpl w:val="89CCC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3932A1"/>
    <w:multiLevelType w:val="hybridMultilevel"/>
    <w:tmpl w:val="1452E73C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5" w15:restartNumberingAfterBreak="0">
    <w:nsid w:val="2E9A08F2"/>
    <w:multiLevelType w:val="hybridMultilevel"/>
    <w:tmpl w:val="AAF89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84BD1"/>
    <w:multiLevelType w:val="hybridMultilevel"/>
    <w:tmpl w:val="A6A21254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7" w15:restartNumberingAfterBreak="0">
    <w:nsid w:val="3EB147F7"/>
    <w:multiLevelType w:val="hybridMultilevel"/>
    <w:tmpl w:val="FC7CE3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065BB"/>
    <w:multiLevelType w:val="hybridMultilevel"/>
    <w:tmpl w:val="FC7CE3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BB5779"/>
    <w:multiLevelType w:val="hybridMultilevel"/>
    <w:tmpl w:val="18A2546C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10" w15:restartNumberingAfterBreak="0">
    <w:nsid w:val="5573758F"/>
    <w:multiLevelType w:val="hybridMultilevel"/>
    <w:tmpl w:val="A39C3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2477A7"/>
    <w:multiLevelType w:val="hybridMultilevel"/>
    <w:tmpl w:val="3A8A0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107B72"/>
    <w:multiLevelType w:val="hybridMultilevel"/>
    <w:tmpl w:val="37F40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0662F"/>
    <w:multiLevelType w:val="multilevel"/>
    <w:tmpl w:val="EF2A9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5C372A"/>
    <w:multiLevelType w:val="hybridMultilevel"/>
    <w:tmpl w:val="EF90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966CF3"/>
    <w:multiLevelType w:val="hybridMultilevel"/>
    <w:tmpl w:val="F092CFA2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16" w15:restartNumberingAfterBreak="0">
    <w:nsid w:val="65E67E7F"/>
    <w:multiLevelType w:val="multilevel"/>
    <w:tmpl w:val="25E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85992"/>
    <w:multiLevelType w:val="hybridMultilevel"/>
    <w:tmpl w:val="0C6CDFAE"/>
    <w:lvl w:ilvl="0" w:tplc="0409000F">
      <w:start w:val="1"/>
      <w:numFmt w:val="decimal"/>
      <w:lvlText w:val="%1."/>
      <w:lvlJc w:val="left"/>
      <w:pPr>
        <w:ind w:left="1138" w:hanging="360"/>
      </w:pPr>
    </w:lvl>
    <w:lvl w:ilvl="1" w:tplc="04090019" w:tentative="1">
      <w:start w:val="1"/>
      <w:numFmt w:val="lowerLetter"/>
      <w:lvlText w:val="%2."/>
      <w:lvlJc w:val="left"/>
      <w:pPr>
        <w:ind w:left="1858" w:hanging="360"/>
      </w:pPr>
    </w:lvl>
    <w:lvl w:ilvl="2" w:tplc="0409001B" w:tentative="1">
      <w:start w:val="1"/>
      <w:numFmt w:val="lowerRoman"/>
      <w:lvlText w:val="%3."/>
      <w:lvlJc w:val="right"/>
      <w:pPr>
        <w:ind w:left="2578" w:hanging="180"/>
      </w:pPr>
    </w:lvl>
    <w:lvl w:ilvl="3" w:tplc="0409000F" w:tentative="1">
      <w:start w:val="1"/>
      <w:numFmt w:val="decimal"/>
      <w:lvlText w:val="%4."/>
      <w:lvlJc w:val="left"/>
      <w:pPr>
        <w:ind w:left="3298" w:hanging="360"/>
      </w:pPr>
    </w:lvl>
    <w:lvl w:ilvl="4" w:tplc="04090019" w:tentative="1">
      <w:start w:val="1"/>
      <w:numFmt w:val="lowerLetter"/>
      <w:lvlText w:val="%5."/>
      <w:lvlJc w:val="left"/>
      <w:pPr>
        <w:ind w:left="4018" w:hanging="360"/>
      </w:pPr>
    </w:lvl>
    <w:lvl w:ilvl="5" w:tplc="0409001B" w:tentative="1">
      <w:start w:val="1"/>
      <w:numFmt w:val="lowerRoman"/>
      <w:lvlText w:val="%6."/>
      <w:lvlJc w:val="right"/>
      <w:pPr>
        <w:ind w:left="4738" w:hanging="180"/>
      </w:pPr>
    </w:lvl>
    <w:lvl w:ilvl="6" w:tplc="0409000F" w:tentative="1">
      <w:start w:val="1"/>
      <w:numFmt w:val="decimal"/>
      <w:lvlText w:val="%7."/>
      <w:lvlJc w:val="left"/>
      <w:pPr>
        <w:ind w:left="5458" w:hanging="360"/>
      </w:pPr>
    </w:lvl>
    <w:lvl w:ilvl="7" w:tplc="04090019" w:tentative="1">
      <w:start w:val="1"/>
      <w:numFmt w:val="lowerLetter"/>
      <w:lvlText w:val="%8."/>
      <w:lvlJc w:val="left"/>
      <w:pPr>
        <w:ind w:left="6178" w:hanging="360"/>
      </w:pPr>
    </w:lvl>
    <w:lvl w:ilvl="8" w:tplc="04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8" w15:restartNumberingAfterBreak="0">
    <w:nsid w:val="718E13C8"/>
    <w:multiLevelType w:val="hybridMultilevel"/>
    <w:tmpl w:val="7C96FB0A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58" w:hanging="360"/>
      </w:pPr>
    </w:lvl>
    <w:lvl w:ilvl="2" w:tplc="FFFFFFFF" w:tentative="1">
      <w:start w:val="1"/>
      <w:numFmt w:val="lowerRoman"/>
      <w:lvlText w:val="%3."/>
      <w:lvlJc w:val="right"/>
      <w:pPr>
        <w:ind w:left="2578" w:hanging="180"/>
      </w:pPr>
    </w:lvl>
    <w:lvl w:ilvl="3" w:tplc="FFFFFFFF" w:tentative="1">
      <w:start w:val="1"/>
      <w:numFmt w:val="decimal"/>
      <w:lvlText w:val="%4."/>
      <w:lvlJc w:val="left"/>
      <w:pPr>
        <w:ind w:left="3298" w:hanging="360"/>
      </w:pPr>
    </w:lvl>
    <w:lvl w:ilvl="4" w:tplc="FFFFFFFF" w:tentative="1">
      <w:start w:val="1"/>
      <w:numFmt w:val="lowerLetter"/>
      <w:lvlText w:val="%5."/>
      <w:lvlJc w:val="left"/>
      <w:pPr>
        <w:ind w:left="4018" w:hanging="360"/>
      </w:pPr>
    </w:lvl>
    <w:lvl w:ilvl="5" w:tplc="FFFFFFFF" w:tentative="1">
      <w:start w:val="1"/>
      <w:numFmt w:val="lowerRoman"/>
      <w:lvlText w:val="%6."/>
      <w:lvlJc w:val="right"/>
      <w:pPr>
        <w:ind w:left="4738" w:hanging="180"/>
      </w:pPr>
    </w:lvl>
    <w:lvl w:ilvl="6" w:tplc="FFFFFFFF" w:tentative="1">
      <w:start w:val="1"/>
      <w:numFmt w:val="decimal"/>
      <w:lvlText w:val="%7."/>
      <w:lvlJc w:val="left"/>
      <w:pPr>
        <w:ind w:left="5458" w:hanging="360"/>
      </w:pPr>
    </w:lvl>
    <w:lvl w:ilvl="7" w:tplc="FFFFFFFF" w:tentative="1">
      <w:start w:val="1"/>
      <w:numFmt w:val="lowerLetter"/>
      <w:lvlText w:val="%8."/>
      <w:lvlJc w:val="left"/>
      <w:pPr>
        <w:ind w:left="6178" w:hanging="360"/>
      </w:pPr>
    </w:lvl>
    <w:lvl w:ilvl="8" w:tplc="FFFFFFFF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9" w15:restartNumberingAfterBreak="0">
    <w:nsid w:val="74DE3E36"/>
    <w:multiLevelType w:val="multilevel"/>
    <w:tmpl w:val="A9A00B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8359E"/>
    <w:multiLevelType w:val="hybridMultilevel"/>
    <w:tmpl w:val="623E7C4C"/>
    <w:lvl w:ilvl="0" w:tplc="0409000B">
      <w:start w:val="1"/>
      <w:numFmt w:val="bullet"/>
      <w:lvlText w:val=""/>
      <w:lvlJc w:val="left"/>
      <w:pPr>
        <w:ind w:left="1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num w:numId="1" w16cid:durableId="2035840428">
    <w:abstractNumId w:val="19"/>
  </w:num>
  <w:num w:numId="2" w16cid:durableId="1304241129">
    <w:abstractNumId w:val="13"/>
  </w:num>
  <w:num w:numId="3" w16cid:durableId="1347248912">
    <w:abstractNumId w:val="5"/>
  </w:num>
  <w:num w:numId="4" w16cid:durableId="1380399172">
    <w:abstractNumId w:val="8"/>
  </w:num>
  <w:num w:numId="5" w16cid:durableId="1995644828">
    <w:abstractNumId w:val="11"/>
  </w:num>
  <w:num w:numId="6" w16cid:durableId="40981542">
    <w:abstractNumId w:val="7"/>
  </w:num>
  <w:num w:numId="7" w16cid:durableId="1394082955">
    <w:abstractNumId w:val="1"/>
  </w:num>
  <w:num w:numId="8" w16cid:durableId="1618751391">
    <w:abstractNumId w:val="14"/>
  </w:num>
  <w:num w:numId="9" w16cid:durableId="1251697403">
    <w:abstractNumId w:val="12"/>
  </w:num>
  <w:num w:numId="10" w16cid:durableId="2106725152">
    <w:abstractNumId w:val="0"/>
  </w:num>
  <w:num w:numId="11" w16cid:durableId="1975141232">
    <w:abstractNumId w:val="10"/>
  </w:num>
  <w:num w:numId="12" w16cid:durableId="1393625591">
    <w:abstractNumId w:val="3"/>
  </w:num>
  <w:num w:numId="13" w16cid:durableId="467866257">
    <w:abstractNumId w:val="16"/>
  </w:num>
  <w:num w:numId="14" w16cid:durableId="298461737">
    <w:abstractNumId w:val="6"/>
  </w:num>
  <w:num w:numId="15" w16cid:durableId="1493452394">
    <w:abstractNumId w:val="4"/>
  </w:num>
  <w:num w:numId="16" w16cid:durableId="1597639352">
    <w:abstractNumId w:val="15"/>
  </w:num>
  <w:num w:numId="17" w16cid:durableId="146826168">
    <w:abstractNumId w:val="17"/>
  </w:num>
  <w:num w:numId="18" w16cid:durableId="298388258">
    <w:abstractNumId w:val="18"/>
  </w:num>
  <w:num w:numId="19" w16cid:durableId="1900437642">
    <w:abstractNumId w:val="9"/>
  </w:num>
  <w:num w:numId="20" w16cid:durableId="730932486">
    <w:abstractNumId w:val="2"/>
  </w:num>
  <w:num w:numId="21" w16cid:durableId="21006389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wMjcyMjA1sTQxtTRQ0lEKTi0uzszPAykwqQUAvxy9DiwAAAA="/>
  </w:docVars>
  <w:rsids>
    <w:rsidRoot w:val="0022757E"/>
    <w:rsid w:val="000126C4"/>
    <w:rsid w:val="00013C00"/>
    <w:rsid w:val="00023F13"/>
    <w:rsid w:val="0002503A"/>
    <w:rsid w:val="0005702E"/>
    <w:rsid w:val="00064E84"/>
    <w:rsid w:val="000650BC"/>
    <w:rsid w:val="00103367"/>
    <w:rsid w:val="00106A55"/>
    <w:rsid w:val="0012480A"/>
    <w:rsid w:val="001617A9"/>
    <w:rsid w:val="001661E7"/>
    <w:rsid w:val="00166CA7"/>
    <w:rsid w:val="00181674"/>
    <w:rsid w:val="001823A2"/>
    <w:rsid w:val="001E157F"/>
    <w:rsid w:val="001E5503"/>
    <w:rsid w:val="00202AFD"/>
    <w:rsid w:val="00211211"/>
    <w:rsid w:val="0022351D"/>
    <w:rsid w:val="0022757E"/>
    <w:rsid w:val="0024044E"/>
    <w:rsid w:val="002536E0"/>
    <w:rsid w:val="002537A5"/>
    <w:rsid w:val="0025456B"/>
    <w:rsid w:val="00262306"/>
    <w:rsid w:val="002969B6"/>
    <w:rsid w:val="002E0BCF"/>
    <w:rsid w:val="002E7ADD"/>
    <w:rsid w:val="00303020"/>
    <w:rsid w:val="003460E6"/>
    <w:rsid w:val="003627A0"/>
    <w:rsid w:val="00373EB3"/>
    <w:rsid w:val="00392C88"/>
    <w:rsid w:val="003B11CD"/>
    <w:rsid w:val="003B54E4"/>
    <w:rsid w:val="003C40E0"/>
    <w:rsid w:val="003C7C57"/>
    <w:rsid w:val="00402523"/>
    <w:rsid w:val="00410C85"/>
    <w:rsid w:val="00411A7D"/>
    <w:rsid w:val="0041237D"/>
    <w:rsid w:val="004527D0"/>
    <w:rsid w:val="004604CB"/>
    <w:rsid w:val="00467BD4"/>
    <w:rsid w:val="0048175A"/>
    <w:rsid w:val="004918FC"/>
    <w:rsid w:val="004A54B9"/>
    <w:rsid w:val="004A730D"/>
    <w:rsid w:val="004D43AA"/>
    <w:rsid w:val="004E7749"/>
    <w:rsid w:val="005132E4"/>
    <w:rsid w:val="00517030"/>
    <w:rsid w:val="00560307"/>
    <w:rsid w:val="00564126"/>
    <w:rsid w:val="005C642D"/>
    <w:rsid w:val="005E197F"/>
    <w:rsid w:val="005E62E8"/>
    <w:rsid w:val="005F3FB2"/>
    <w:rsid w:val="00634D63"/>
    <w:rsid w:val="00636FD0"/>
    <w:rsid w:val="006501FF"/>
    <w:rsid w:val="006737E8"/>
    <w:rsid w:val="0069786C"/>
    <w:rsid w:val="006C1D33"/>
    <w:rsid w:val="006F6233"/>
    <w:rsid w:val="006F76AE"/>
    <w:rsid w:val="007035F1"/>
    <w:rsid w:val="00715902"/>
    <w:rsid w:val="0074050F"/>
    <w:rsid w:val="0077351D"/>
    <w:rsid w:val="00786CA5"/>
    <w:rsid w:val="007C0BDE"/>
    <w:rsid w:val="007D152A"/>
    <w:rsid w:val="007F3E8D"/>
    <w:rsid w:val="008033F4"/>
    <w:rsid w:val="0081368C"/>
    <w:rsid w:val="00842972"/>
    <w:rsid w:val="008442AA"/>
    <w:rsid w:val="008449F9"/>
    <w:rsid w:val="0085303D"/>
    <w:rsid w:val="00855327"/>
    <w:rsid w:val="008554AB"/>
    <w:rsid w:val="0087596D"/>
    <w:rsid w:val="00893FAD"/>
    <w:rsid w:val="008C35D8"/>
    <w:rsid w:val="008C4C81"/>
    <w:rsid w:val="008E1F3A"/>
    <w:rsid w:val="008E3417"/>
    <w:rsid w:val="00912248"/>
    <w:rsid w:val="00913E3F"/>
    <w:rsid w:val="00914CF1"/>
    <w:rsid w:val="00932CB4"/>
    <w:rsid w:val="00933353"/>
    <w:rsid w:val="00935915"/>
    <w:rsid w:val="00941F6F"/>
    <w:rsid w:val="00946050"/>
    <w:rsid w:val="009565A3"/>
    <w:rsid w:val="00990136"/>
    <w:rsid w:val="009C3C2F"/>
    <w:rsid w:val="009F1034"/>
    <w:rsid w:val="00A01A32"/>
    <w:rsid w:val="00A05E0E"/>
    <w:rsid w:val="00A25902"/>
    <w:rsid w:val="00A46019"/>
    <w:rsid w:val="00A65618"/>
    <w:rsid w:val="00A65EA1"/>
    <w:rsid w:val="00A70C68"/>
    <w:rsid w:val="00A87F48"/>
    <w:rsid w:val="00A9377A"/>
    <w:rsid w:val="00AC0FF8"/>
    <w:rsid w:val="00AC1C9A"/>
    <w:rsid w:val="00AE024A"/>
    <w:rsid w:val="00AF43E9"/>
    <w:rsid w:val="00B17942"/>
    <w:rsid w:val="00B2558F"/>
    <w:rsid w:val="00B459C7"/>
    <w:rsid w:val="00B95592"/>
    <w:rsid w:val="00B956D7"/>
    <w:rsid w:val="00BA7D9D"/>
    <w:rsid w:val="00BE1665"/>
    <w:rsid w:val="00C142A2"/>
    <w:rsid w:val="00C401F9"/>
    <w:rsid w:val="00C46ABD"/>
    <w:rsid w:val="00C64E71"/>
    <w:rsid w:val="00C84CBD"/>
    <w:rsid w:val="00C90255"/>
    <w:rsid w:val="00C926C0"/>
    <w:rsid w:val="00C9574C"/>
    <w:rsid w:val="00C96E90"/>
    <w:rsid w:val="00C973BD"/>
    <w:rsid w:val="00CE1452"/>
    <w:rsid w:val="00CF239D"/>
    <w:rsid w:val="00D12DDE"/>
    <w:rsid w:val="00D15265"/>
    <w:rsid w:val="00D15DC3"/>
    <w:rsid w:val="00D35368"/>
    <w:rsid w:val="00D366BD"/>
    <w:rsid w:val="00D36E8B"/>
    <w:rsid w:val="00D41337"/>
    <w:rsid w:val="00D44281"/>
    <w:rsid w:val="00D56AE3"/>
    <w:rsid w:val="00D665EA"/>
    <w:rsid w:val="00D75541"/>
    <w:rsid w:val="00D82BEE"/>
    <w:rsid w:val="00D94128"/>
    <w:rsid w:val="00D94B7E"/>
    <w:rsid w:val="00D955FA"/>
    <w:rsid w:val="00DA35E7"/>
    <w:rsid w:val="00DB4663"/>
    <w:rsid w:val="00DB4F6A"/>
    <w:rsid w:val="00DC4C8E"/>
    <w:rsid w:val="00DE4FA7"/>
    <w:rsid w:val="00DF0444"/>
    <w:rsid w:val="00DF2BC4"/>
    <w:rsid w:val="00E02CF4"/>
    <w:rsid w:val="00E21608"/>
    <w:rsid w:val="00E447FA"/>
    <w:rsid w:val="00E62580"/>
    <w:rsid w:val="00E81091"/>
    <w:rsid w:val="00E83922"/>
    <w:rsid w:val="00EA54B9"/>
    <w:rsid w:val="00EB273A"/>
    <w:rsid w:val="00EC6918"/>
    <w:rsid w:val="00EE0242"/>
    <w:rsid w:val="00EF1C90"/>
    <w:rsid w:val="00EF3772"/>
    <w:rsid w:val="00EF5804"/>
    <w:rsid w:val="00F01033"/>
    <w:rsid w:val="00F06822"/>
    <w:rsid w:val="00F06924"/>
    <w:rsid w:val="00F17515"/>
    <w:rsid w:val="00F17CC6"/>
    <w:rsid w:val="00F22D42"/>
    <w:rsid w:val="00F87CF8"/>
    <w:rsid w:val="00FB5EA3"/>
    <w:rsid w:val="02D421FE"/>
    <w:rsid w:val="080AD17D"/>
    <w:rsid w:val="0AEA2A77"/>
    <w:rsid w:val="0D43F8E1"/>
    <w:rsid w:val="0D5931C9"/>
    <w:rsid w:val="10AB5FCB"/>
    <w:rsid w:val="10FE961A"/>
    <w:rsid w:val="13B4EAA2"/>
    <w:rsid w:val="13F75C30"/>
    <w:rsid w:val="152395E7"/>
    <w:rsid w:val="16CD12EC"/>
    <w:rsid w:val="17C89A66"/>
    <w:rsid w:val="196EE54A"/>
    <w:rsid w:val="1C4EA68D"/>
    <w:rsid w:val="1E65CBB9"/>
    <w:rsid w:val="1E817C53"/>
    <w:rsid w:val="201D4CB4"/>
    <w:rsid w:val="22C7ED5F"/>
    <w:rsid w:val="267BAD73"/>
    <w:rsid w:val="2C93EAAE"/>
    <w:rsid w:val="2E27C9C8"/>
    <w:rsid w:val="30A38782"/>
    <w:rsid w:val="314C32FC"/>
    <w:rsid w:val="317C57AC"/>
    <w:rsid w:val="321CCC69"/>
    <w:rsid w:val="324C65B2"/>
    <w:rsid w:val="33306261"/>
    <w:rsid w:val="34500852"/>
    <w:rsid w:val="34ED54A0"/>
    <w:rsid w:val="3659A759"/>
    <w:rsid w:val="36DCE615"/>
    <w:rsid w:val="3A882AE6"/>
    <w:rsid w:val="3AD17E6E"/>
    <w:rsid w:val="3C346CD0"/>
    <w:rsid w:val="3EF39F6A"/>
    <w:rsid w:val="40601D42"/>
    <w:rsid w:val="421B5915"/>
    <w:rsid w:val="42764C43"/>
    <w:rsid w:val="46366120"/>
    <w:rsid w:val="48DC929B"/>
    <w:rsid w:val="49865DAF"/>
    <w:rsid w:val="4A4AE57F"/>
    <w:rsid w:val="4B500D22"/>
    <w:rsid w:val="4CA0A19D"/>
    <w:rsid w:val="4D63039E"/>
    <w:rsid w:val="51BDC835"/>
    <w:rsid w:val="52AC231C"/>
    <w:rsid w:val="532F0F1F"/>
    <w:rsid w:val="56BB65FA"/>
    <w:rsid w:val="5B3B85B7"/>
    <w:rsid w:val="5FCCA34F"/>
    <w:rsid w:val="6323D9AA"/>
    <w:rsid w:val="660F9960"/>
    <w:rsid w:val="6E0F2DCD"/>
    <w:rsid w:val="70574325"/>
    <w:rsid w:val="752F1111"/>
    <w:rsid w:val="769E9713"/>
    <w:rsid w:val="7FC7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D590B"/>
  <w15:docId w15:val="{A1199C18-977A-4428-AA8E-87FA47E4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12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37D"/>
  </w:style>
  <w:style w:type="paragraph" w:styleId="Footer">
    <w:name w:val="footer"/>
    <w:basedOn w:val="Normal"/>
    <w:link w:val="FooterChar"/>
    <w:uiPriority w:val="99"/>
    <w:unhideWhenUsed/>
    <w:rsid w:val="00412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37D"/>
  </w:style>
  <w:style w:type="paragraph" w:styleId="ListParagraph">
    <w:name w:val="List Paragraph"/>
    <w:basedOn w:val="Normal"/>
    <w:uiPriority w:val="34"/>
    <w:qFormat/>
    <w:rsid w:val="005C64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1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1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25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E8D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E8D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9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nne%20Seidler\Downloads\SKT%20-%20Reading%20Topic%20Template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65bf01-db23-4216-b9ab-291b7cbc17db" xsi:nil="true"/>
    <lcf76f155ced4ddcb4097134ff3c332f xmlns="8e94226b-2312-4dcd-9715-50f9cf78e56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A2A82E68DBD344823FDA49190C4BB2" ma:contentTypeVersion="16" ma:contentTypeDescription="Create a new document." ma:contentTypeScope="" ma:versionID="d3c3fe84bc9b12f2b4a2b1f3accbfd70">
  <xsd:schema xmlns:xsd="http://www.w3.org/2001/XMLSchema" xmlns:xs="http://www.w3.org/2001/XMLSchema" xmlns:p="http://schemas.microsoft.com/office/2006/metadata/properties" xmlns:ns2="8e94226b-2312-4dcd-9715-50f9cf78e56e" xmlns:ns3="1d65bf01-db23-4216-b9ab-291b7cbc17db" targetNamespace="http://schemas.microsoft.com/office/2006/metadata/properties" ma:root="true" ma:fieldsID="5aea06c6d257f945130355f918832820" ns2:_="" ns3:_="">
    <xsd:import namespace="8e94226b-2312-4dcd-9715-50f9cf78e56e"/>
    <xsd:import namespace="1d65bf01-db23-4216-b9ab-291b7cbc17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4226b-2312-4dcd-9715-50f9cf78e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5bf01-db23-4216-b9ab-291b7cbc1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086e1-cf81-46e2-90b1-158579358d31}" ma:internalName="TaxCatchAll" ma:showField="CatchAllData" ma:web="1d65bf01-db23-4216-b9ab-291b7cbc17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EC5A77-2A4D-4C26-946C-A6B8390149F6}">
  <ds:schemaRefs>
    <ds:schemaRef ds:uri="http://schemas.microsoft.com/office/2006/metadata/properties"/>
    <ds:schemaRef ds:uri="http://schemas.microsoft.com/office/infopath/2007/PartnerControls"/>
    <ds:schemaRef ds:uri="1d65bf01-db23-4216-b9ab-291b7cbc17db"/>
    <ds:schemaRef ds:uri="8e94226b-2312-4dcd-9715-50f9cf78e56e"/>
  </ds:schemaRefs>
</ds:datastoreItem>
</file>

<file path=customXml/itemProps2.xml><?xml version="1.0" encoding="utf-8"?>
<ds:datastoreItem xmlns:ds="http://schemas.openxmlformats.org/officeDocument/2006/customXml" ds:itemID="{56F45B95-6F62-410A-B011-A80B72D25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94226b-2312-4dcd-9715-50f9cf78e56e"/>
    <ds:schemaRef ds:uri="1d65bf01-db23-4216-b9ab-291b7cbc1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F12DAF-41BF-4C47-9469-C901DCA426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SKT - Reading Topic Template (2).dotx</Template>
  <TotalTime>115</TotalTime>
  <Pages>3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Seidler</dc:creator>
  <cp:keywords/>
  <cp:lastModifiedBy>John Macharia</cp:lastModifiedBy>
  <cp:revision>6</cp:revision>
  <dcterms:created xsi:type="dcterms:W3CDTF">2023-06-22T18:47:00Z</dcterms:created>
  <dcterms:modified xsi:type="dcterms:W3CDTF">2026-08-07T16:44:00Z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Rose.Malcolm@igimail.com</vt:lpwstr>
  </property>
  <property fmtid="{D5CDD505-2E9C-101B-9397-08002B2CF9AE}" pid="5" name="MSIP_Label_f42aa342-8706-4288-bd11-ebb85995028c_SetDate">
    <vt:lpwstr>2020-01-31T00:05:10.5189336Z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700266f6-36d0-4df0-a82b-38b354af2d07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0x01010001A2A82E68DBD344823FDA49190C4BB2</vt:lpwstr>
  </property>
  <property fmtid="{D5CDD505-2E9C-101B-9397-08002B2CF9AE}" pid="12" name="MediaServiceImageTags">
    <vt:lpwstr/>
  </property>
</Properties>
</file>